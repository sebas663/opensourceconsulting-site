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du wp14">
  <w:body>
    <w:sdt>
      <w:sdtPr>
        <w:rPr>
          <w:lang w:val="es-AR"/>
        </w:rPr>
        <w:id w:val="1334107749"/>
        <w:placeholder>
          <w:docPart w:val="DefaultPlaceholder_-1854013440"/>
        </w:placeholder>
      </w:sdtPr>
      <w:sdtContent>
        <w:p w:rsidRPr="00920F0A" w:rsidR="000D7C52" w:rsidRDefault="001E136E" w14:paraId="0256925A" w14:textId="2B7D664D">
          <w:pPr>
            <w:pStyle w:val="Title"/>
            <w:rPr>
              <w:lang w:val="es-AR"/>
            </w:rPr>
          </w:pPr>
          <w:r w:rsidRPr="1C78EF7A" w:rsidR="01D11D59">
            <w:rPr>
              <w:lang w:val="es-AR"/>
            </w:rPr>
            <w:t>Inversora de Capilla s.a.</w:t>
          </w:r>
        </w:p>
      </w:sdtContent>
      <w:sdtEndPr>
        <w:rPr>
          <w:lang w:val="es-AR"/>
        </w:rPr>
      </w:sdtEndPr>
    </w:sdt>
    <w:p w:rsidRPr="00920F0A" w:rsidR="00F13E32" w:rsidP="00F13E32" w:rsidRDefault="00F13E32" w14:paraId="645A388B" w14:textId="18512AB1">
      <w:pPr>
        <w:pStyle w:val="Title"/>
        <w:rPr>
          <w:lang w:val="es-AR"/>
        </w:rPr>
      </w:pPr>
      <w:r w:rsidRPr="00920F0A">
        <w:rPr>
          <w:lang w:val="es-AR"/>
        </w:rPr>
        <w:t>CASO DE NEGOCIO</w:t>
      </w:r>
    </w:p>
    <w:p w:rsidRPr="00920F0A" w:rsidR="000D7C52" w:rsidP="1C78EF7A" w:rsidRDefault="7E28255D" w14:paraId="4E394675" w14:textId="47F0EB09">
      <w:pPr>
        <w:pStyle w:val="Subtitle"/>
        <w:rPr>
          <w:lang w:val="es-AR"/>
        </w:rPr>
      </w:pPr>
      <w:r w:rsidRPr="1C78EF7A" w:rsidR="7E28255D">
        <w:rPr>
          <w:lang w:val="es-AR"/>
        </w:rPr>
        <w:t xml:space="preserve">Grupo </w:t>
      </w:r>
      <w:r w:rsidRPr="1C78EF7A" w:rsidR="662CFF7E">
        <w:rPr>
          <w:lang w:val="es-AR"/>
        </w:rPr>
        <w:t>3</w:t>
      </w:r>
      <w:r w:rsidRPr="1C78EF7A" w:rsidR="7E28255D">
        <w:rPr>
          <w:lang w:val="es-AR"/>
        </w:rPr>
        <w:t xml:space="preserve"> - </w:t>
      </w:r>
      <w:r w:rsidRPr="1C78EF7A" w:rsidR="39D907D0">
        <w:rPr>
          <w:lang w:val="es-AR"/>
        </w:rPr>
        <w:t>Sprint 1</w:t>
      </w:r>
    </w:p>
    <w:p w:rsidRPr="00920F0A" w:rsidR="7E28255D" w:rsidP="7E28255D" w:rsidRDefault="00FC2FC6" w14:paraId="08E80BD6" w14:textId="2A320E0C">
      <w:pPr>
        <w:pStyle w:val="Heading1"/>
        <w:rPr>
          <w:lang w:val="es-AR"/>
        </w:rPr>
      </w:pPr>
      <w:r w:rsidRPr="00920F0A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1A0189D" wp14:editId="65DD0D2F">
                <wp:extent cx="141605" cy="141605"/>
                <wp:effectExtent l="0" t="0" r="0" b="0"/>
                <wp:docPr id="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<w:pict>
              <v:group id="Group 5" style="width:11.15pt;height:11.15pt;mso-position-horizontal-relative:char;mso-position-vertical-relative:line" coordsize="141605,141605" o:spid="_x0000_s1026" w14:anchorId="728B24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9Tdg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J1AfU3YIAAAwKAAADgAAAAAAAAAAAAAA&#10;AAAuAgAAZHJzL2Uyb0RvYy54bWxQSwECLQAUAAYACAAAACEABeIMPdkAAAADAQAADwAAAAAAAAAA&#10;AAAAAADQCgAAZHJzL2Rvd25yZXYueG1sUEsFBgAAAAAEAAQA8wAAANY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rP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NDZ9ST9Arn8BAAD//wMAUEsBAi0AFAAGAAgAAAAhANvh9svuAAAAhQEAABMAAAAAAAAAAAAAAAAA&#10;AAAAAFtDb250ZW50X1R5cGVzXS54bWxQSwECLQAUAAYACAAAACEAWvQsW78AAAAVAQAACwAAAAAA&#10;AAAAAAAAAAAfAQAAX3JlbHMvLnJlbHNQSwECLQAUAAYACAAAACEAT866z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920F0A" w:rsidR="00FC2FC6">
        <w:rPr>
          <w:lang w:val="es-AR"/>
        </w:rPr>
        <w:t xml:space="preserve">  </w:t>
      </w:r>
      <w:r w:rsidRPr="00920F0A" w:rsidR="7E28255D">
        <w:rPr>
          <w:lang w:val="es-AR"/>
        </w:rPr>
        <w:t>Introducción al entregable</w:t>
      </w:r>
    </w:p>
    <w:p w:rsidRPr="00920F0A" w:rsidR="00EA78CB" w:rsidP="00866C70" w:rsidRDefault="7E28255D" w14:paraId="17164292" w14:textId="5DD29BBB">
      <w:pPr>
        <w:jc w:val="both"/>
        <w:rPr>
          <w:lang w:val="es-AR"/>
        </w:rPr>
      </w:pPr>
      <w:r w:rsidRPr="00920F0A">
        <w:rPr>
          <w:lang w:val="es-AR"/>
        </w:rPr>
        <w:t xml:space="preserve">De acuerdo con la PMBOK, el documento Caso de Negocio "proporciona la información necesaria desde una perspectiva de negocio para determinar si el proyecto es viable o no en términos de la inversión requerida". Es un documento que habitualmente se utiliza para la toma de decisiones por parte de la dirección o ejecutivos de un nivel superior al del proyecto. En él se explican las necesidades del negocio y se puede incluir un análisis costo-beneficio para justificar y establecer los límites del proyecto, realizado por un analista de negocio sobre la base de los aportes de los diferentes interesados". </w:t>
      </w:r>
    </w:p>
    <w:p w:rsidRPr="00920F0A" w:rsidR="7E28255D" w:rsidP="7E28255D" w:rsidRDefault="7E28255D" w14:paraId="7ED89381" w14:textId="463A5023">
      <w:pPr>
        <w:jc w:val="both"/>
        <w:rPr>
          <w:lang w:val="es-AR"/>
        </w:rPr>
      </w:pPr>
      <w:r w:rsidRPr="12967E52">
        <w:rPr>
          <w:lang w:val="es-AR"/>
        </w:rPr>
        <w:t>Sin dudas, la identidad corporativa puede ser enmarcada por sus objetivos básicos, la visión intrínseca de la planificación estratégica. Podemos decir que, al mirar las metas y políticas de una organización tendremos frente a nosotros la base de la estrategia, que ofrece una manera coherente de accionar para alcanzarlas.</w:t>
      </w:r>
    </w:p>
    <w:p w:rsidR="31C9A23D" w:rsidP="12967E52" w:rsidRDefault="31C9A23D" w14:paraId="421CDCA5" w14:textId="233B04C0">
      <w:pPr>
        <w:pStyle w:val="Heading1"/>
        <w:rPr>
          <w:lang w:val="es-AR"/>
        </w:rPr>
      </w:pPr>
      <w:r>
        <w:rPr>
          <w:noProof/>
        </w:rPr>
        <mc:AlternateContent>
          <mc:Choice Requires="wpg">
            <w:drawing>
              <wp:inline distT="0" distB="0" distL="0" distR="0" wp14:anchorId="7B634374" wp14:editId="07F6689F">
                <wp:extent cx="141605" cy="141605"/>
                <wp:effectExtent l="0" t="0" r="0" b="0"/>
                <wp:docPr id="83529785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5" style="width:11.15pt;height:11.15pt;mso-position-horizontal-relative:char;mso-position-vertical-relative:line" coordsize="141605,141605" o:spid="_x0000_s1026" w14:anchorId="6BBF9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KlpeQ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MlipaXkIAAAwKAAADgAAAAAAAAAA&#10;AAAAAAAuAgAAZHJzL2Uyb0RvYy54bWxQSwECLQAUAAYACAAAACEABeIMPdkAAAADAQAADwAAAAAA&#10;AAAAAAAAAADTCgAAZHJzL2Rvd25yZXYueG1sUEsFBgAAAAAEAAQA8wAAANk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vb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qcZXL+EHyBX/wAAAP//AwBQSwECLQAUAAYACAAAACEA2+H2y+4AAACFAQAAEwAAAAAAAAAA&#10;AAAAAAAAAAAAW0NvbnRlbnRfVHlwZXNdLnhtbFBLAQItABQABgAIAAAAIQBa9CxbvwAAABUBAAAL&#10;AAAAAAAAAAAAAAAAAB8BAABfcmVscy8ucmVsc1BLAQItABQABgAIAAAAIQCu8Ivb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 xmlns:w10="urn:schemas-microsoft-com:office:word"/>
              </v:group>
            </w:pict>
          </mc:Fallback>
        </mc:AlternateContent>
      </w:r>
      <w:r w:rsidRPr="12967E52" w:rsidR="31C9A23D">
        <w:rPr>
          <w:lang w:val="es-AR"/>
        </w:rPr>
        <w:t xml:space="preserve">  OBJETIVO DEL ENTREGABLE</w:t>
      </w:r>
    </w:p>
    <w:p w:rsidR="12967E52" w:rsidP="12967E52" w:rsidRDefault="12967E52" w14:paraId="4CF1F904" w14:textId="79BF404B">
      <w:pPr>
        <w:jc w:val="both"/>
        <w:rPr>
          <w:lang w:val="es-AR"/>
        </w:rPr>
      </w:pPr>
      <w:r w:rsidRPr="17BFCF3C" w:rsidR="51E73C40">
        <w:rPr>
          <w:lang w:val="es-AR"/>
        </w:rPr>
        <w:t>Con el presente entregable se debe presentar al equipo de alumnos y a la empresa con la que se trabajará a lo largo del proyecto. Para ello, se pide volcar información propia de la organización, que muchas veces se encuentra disponible en su página web o es de fácil acceso, como la historia, trayectoria, clientes, productos, visión y misión empresarial, y su organigrama.  Por otra parte, ya se anticipa también la mirada del equipo frente a los primeros hallazgos que se presentan al tener contacto con el caso, en cuanto a su configuración, problemática actual, cómo han madurado sus procesos a través del tiempo, toma de decisiones, y cualquier otra observación relevante que pueda condicionar el curso del proyecto.</w:t>
      </w:r>
    </w:p>
    <w:p w:rsidR="17BFCF3C" w:rsidP="17BFCF3C" w:rsidRDefault="17BFCF3C" w14:paraId="18195966" w14:textId="20BF075F">
      <w:pPr>
        <w:pStyle w:val="Normal"/>
        <w:jc w:val="both"/>
        <w:rPr>
          <w:lang w:val="es-AR"/>
        </w:rPr>
      </w:pPr>
      <w:r w:rsidR="17BFCF3C">
        <w:drawing>
          <wp:anchor distT="0" distB="0" distL="114300" distR="114300" simplePos="0" relativeHeight="251658240" behindDoc="0" locked="0" layoutInCell="1" allowOverlap="1" wp14:editId="206E3FDA" wp14:anchorId="0823437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398446396" name="picture" title="Vídeo titulado:APLSI - T01 - Selección del caso de negocio.mp4">
              <a:hlinkClick r:id="Rac0cf586444140d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b9d61735f9b4a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:v:/r/sites/Sistemas/CATEDRA-1422/Material%20practica/APLSI%20-%20T01%20-%20Seleccio%CC%81n%20del%20caso%20de%20negocio.mp4?csf=1&amp;web=1&amp;e=4dVvm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BFCF3C" w:rsidP="17BFCF3C" w:rsidRDefault="17BFCF3C" w14:paraId="77165B14" w14:textId="2A6A7D13">
      <w:pPr>
        <w:pStyle w:val="Normal"/>
        <w:jc w:val="both"/>
        <w:rPr>
          <w:lang w:val="es-AR"/>
        </w:rPr>
      </w:pPr>
    </w:p>
    <w:p w:rsidR="7B634374" w:rsidP="12967E52" w:rsidRDefault="7B634374" w14:paraId="7410C84A" w14:textId="27EE27E3">
      <w:pPr>
        <w:jc w:val="both"/>
        <w:rPr>
          <w:lang w:val="es-AR"/>
        </w:rPr>
      </w:pPr>
      <w:r w:rsidRPr="6B0FBF01" w:rsidR="206E3FDA">
        <w:rPr>
          <w:lang w:val="es-AR"/>
        </w:rPr>
        <w:t xml:space="preserve">Video explicativo del </w:t>
      </w:r>
      <w:r w:rsidRPr="6B0FBF01" w:rsidR="206E3FDA">
        <w:rPr>
          <w:lang w:val="es-AR"/>
        </w:rPr>
        <w:t>template</w:t>
      </w:r>
      <w:r w:rsidRPr="6B0FBF01" w:rsidR="206E3FDA">
        <w:rPr>
          <w:lang w:val="es-AR"/>
        </w:rPr>
        <w:t xml:space="preserve">: </w:t>
      </w:r>
      <w:hyperlink r:id="R13a6c830ef424d06">
        <w:r w:rsidRPr="6B0FBF01" w:rsidR="206E3FDA">
          <w:rPr>
            <w:rStyle w:val="Hyperlink"/>
            <w:lang w:val="es-AR"/>
          </w:rPr>
          <w:t>APLSI - T01 - Selección del caso</w:t>
        </w:r>
      </w:hyperlink>
    </w:p>
    <w:p w:rsidRPr="00920F0A" w:rsidR="64B82072" w:rsidP="4FF1CDCE" w:rsidRDefault="00FC2FC6" w14:paraId="321AEAE4" w14:textId="3FBF26A9">
      <w:pPr>
        <w:pStyle w:val="Heading1"/>
        <w:rPr>
          <w:lang w:val="es-AR"/>
        </w:rPr>
      </w:pPr>
      <w:r w:rsidRPr="00920F0A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5CD2642E" wp14:editId="0E5A10AE">
                <wp:extent cx="141605" cy="141605"/>
                <wp:effectExtent l="0" t="0" r="0" b="0"/>
                <wp:docPr id="3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<w:pict>
              <v:group id="Group 5" style="width:11.15pt;height:11.15pt;mso-position-horizontal-relative:char;mso-position-vertical-relative:line" coordsize="141605,141605" o:spid="_x0000_s1026" w14:anchorId="2EA4B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QBew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DoQcQBewgAADAoAAAOAAAAAAAA&#10;AAAAAAAAAC4CAABkcnMvZTJvRG9jLnhtbFBLAQItABQABgAIAAAAIQAF4gw92QAAAAMBAAAPAAAA&#10;AAAAAAAAAAAAANUKAABkcnMvZG93bnJldi54bWxQSwUGAAAAAAQABADzAAAA2w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920F0A" w:rsidR="00FC2FC6">
        <w:rPr>
          <w:lang w:val="es-AR"/>
        </w:rPr>
        <w:t xml:space="preserve">  </w:t>
      </w:r>
      <w:r w:rsidRPr="00920F0A" w:rsidR="64B82072">
        <w:rPr>
          <w:lang w:val="es-AR"/>
        </w:rPr>
        <w:t>ARTEFACTO ENTREGABLE</w:t>
      </w:r>
    </w:p>
    <w:p w:rsidRPr="00920F0A" w:rsidR="64B82072" w:rsidP="4FF1CDCE" w:rsidRDefault="64B82072" w14:paraId="50D4950D" w14:textId="0B5532C2">
      <w:pPr>
        <w:jc w:val="both"/>
        <w:rPr>
          <w:lang w:val="es-AR"/>
        </w:rPr>
      </w:pPr>
      <w:r w:rsidRPr="00920F0A">
        <w:rPr>
          <w:lang w:val="es-AR"/>
        </w:rPr>
        <w:t xml:space="preserve">El equipo deberá generar una </w:t>
      </w:r>
      <w:r w:rsidRPr="00920F0A" w:rsidR="4E248E33">
        <w:rPr>
          <w:lang w:val="es-AR"/>
        </w:rPr>
        <w:t>ficha</w:t>
      </w:r>
      <w:r w:rsidRPr="00920F0A">
        <w:rPr>
          <w:lang w:val="es-AR"/>
        </w:rPr>
        <w:t xml:space="preserve"> </w:t>
      </w:r>
      <w:r w:rsidRPr="00920F0A" w:rsidR="00B731DE">
        <w:rPr>
          <w:lang w:val="es-AR"/>
        </w:rPr>
        <w:t xml:space="preserve">resumida </w:t>
      </w:r>
      <w:r w:rsidRPr="00920F0A">
        <w:rPr>
          <w:lang w:val="es-AR"/>
        </w:rPr>
        <w:t>sobre su cliente, apta para ser incorporada en un archivo de presentación</w:t>
      </w:r>
      <w:r w:rsidRPr="00920F0A" w:rsidR="2D58F168">
        <w:rPr>
          <w:lang w:val="es-AR"/>
        </w:rPr>
        <w:t xml:space="preserve"> (3 “slides” máximo)</w:t>
      </w:r>
      <w:r w:rsidRPr="00920F0A">
        <w:rPr>
          <w:lang w:val="es-AR"/>
        </w:rPr>
        <w:t xml:space="preserve">. La misma deberá contener </w:t>
      </w:r>
      <w:r w:rsidRPr="00920F0A" w:rsidR="7C70D63C">
        <w:rPr>
          <w:lang w:val="es-AR"/>
        </w:rPr>
        <w:t xml:space="preserve">un resumen de la información relevada en el presente template, exponiendo al menos las siguientes secciones (los nombres de las secciones pueden ser alterados, aunque no su naturaleza): </w:t>
      </w:r>
    </w:p>
    <w:p w:rsidRPr="00920F0A" w:rsidR="7C70D63C" w:rsidP="4FF1CDCE" w:rsidRDefault="00045693" w14:paraId="506C2982" w14:textId="2FE0B970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18"/>
          <w:lang w:val="es-AR"/>
        </w:rPr>
      </w:pPr>
      <w:r w:rsidRPr="00920F0A">
        <w:rPr>
          <w:lang w:val="es-AR"/>
        </w:rPr>
        <w:t>Presentación del cliente.</w:t>
      </w:r>
    </w:p>
    <w:p w:rsidRPr="00920F0A" w:rsidR="00045693" w:rsidP="4FF1CDCE" w:rsidRDefault="7C70D63C" w14:paraId="309D9734" w14:textId="77777777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18"/>
          <w:lang w:val="es-AR"/>
        </w:rPr>
      </w:pPr>
      <w:r w:rsidRPr="00920F0A">
        <w:rPr>
          <w:lang w:val="es-AR"/>
        </w:rPr>
        <w:t>Misión, visión y valores</w:t>
      </w:r>
      <w:r w:rsidRPr="00920F0A" w:rsidR="00045693">
        <w:rPr>
          <w:lang w:val="es-AR"/>
        </w:rPr>
        <w:t xml:space="preserve">. </w:t>
      </w:r>
    </w:p>
    <w:p w:rsidRPr="00920F0A" w:rsidR="7C70D63C" w:rsidP="4FF1CDCE" w:rsidRDefault="7C70D63C" w14:paraId="4F1C6278" w14:textId="5B36CE16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18"/>
          <w:lang w:val="es-AR"/>
        </w:rPr>
      </w:pPr>
      <w:r w:rsidRPr="00920F0A">
        <w:rPr>
          <w:lang w:val="es-AR"/>
        </w:rPr>
        <w:t>Objetivos estratégicos</w:t>
      </w:r>
      <w:r w:rsidRPr="00920F0A" w:rsidR="00045693">
        <w:rPr>
          <w:lang w:val="es-AR"/>
        </w:rPr>
        <w:t>.</w:t>
      </w:r>
    </w:p>
    <w:p w:rsidRPr="00920F0A" w:rsidR="00045693" w:rsidP="4A9BED25" w:rsidRDefault="7C70D63C" w14:paraId="2E064851" w14:textId="77777777">
      <w:pPr>
        <w:pStyle w:val="ListParagraph"/>
        <w:numPr>
          <w:ilvl w:val="0"/>
          <w:numId w:val="1"/>
        </w:numPr>
        <w:jc w:val="both"/>
        <w:rPr>
          <w:rFonts w:eastAsiaTheme="minorEastAsia"/>
          <w:lang w:val="es-AR"/>
        </w:rPr>
      </w:pPr>
      <w:r w:rsidRPr="00920F0A">
        <w:rPr>
          <w:lang w:val="es-AR"/>
        </w:rPr>
        <w:t>Productos y servicios que ofrece</w:t>
      </w:r>
      <w:r w:rsidRPr="00920F0A" w:rsidR="00045693">
        <w:rPr>
          <w:lang w:val="es-AR"/>
        </w:rPr>
        <w:t xml:space="preserve">. </w:t>
      </w:r>
    </w:p>
    <w:p w:rsidRPr="00920F0A" w:rsidR="00B731DE" w:rsidP="00D36A10" w:rsidRDefault="00045693" w14:paraId="7B02952D" w14:textId="5CFC8DB4">
      <w:pPr>
        <w:pStyle w:val="ListParagraph"/>
        <w:numPr>
          <w:ilvl w:val="0"/>
          <w:numId w:val="1"/>
        </w:numPr>
        <w:jc w:val="both"/>
        <w:rPr>
          <w:rFonts w:eastAsiaTheme="minorEastAsia"/>
          <w:lang w:val="es-AR"/>
        </w:rPr>
      </w:pPr>
      <w:r w:rsidRPr="00920F0A">
        <w:rPr>
          <w:lang w:val="es-AR"/>
        </w:rPr>
        <w:t>Clientes y alcance.</w:t>
      </w:r>
      <w:r w:rsidRPr="00920F0A" w:rsidR="00D36A10">
        <w:rPr>
          <w:rFonts w:eastAsiaTheme="minorEastAsia"/>
          <w:lang w:val="es-AR"/>
        </w:rPr>
        <w:t xml:space="preserve"> </w:t>
      </w:r>
    </w:p>
    <w:p w:rsidRPr="00920F0A" w:rsidR="00FE0627" w:rsidP="4FF1CDCE" w:rsidRDefault="00FE0627" w14:paraId="3541DA94" w14:textId="1FB54CE7">
      <w:pPr>
        <w:pBdr>
          <w:bottom w:val="single" w:color="auto" w:sz="6" w:space="1"/>
        </w:pBdr>
        <w:jc w:val="both"/>
        <w:rPr>
          <w:lang w:val="es-AR"/>
        </w:rPr>
      </w:pPr>
    </w:p>
    <w:p w:rsidRPr="00920F0A" w:rsidR="0B751A4E" w:rsidP="0B751A4E" w:rsidRDefault="0B751A4E" w14:paraId="1B70BF08" w14:textId="76FD882B">
      <w:pPr>
        <w:pStyle w:val="Heading1"/>
        <w:rPr>
          <w:lang w:val="es-AR"/>
        </w:rPr>
      </w:pPr>
      <w:r w:rsidRPr="00920F0A">
        <w:rPr>
          <w:lang w:val="es-AR"/>
        </w:rPr>
        <w:t>PRESENTACIÓN DEL EQUIPO</w:t>
      </w:r>
    </w:p>
    <w:p w:rsidRPr="00920F0A" w:rsidR="008C0C50" w:rsidP="00C75545" w:rsidRDefault="008C0C50" w14:paraId="68A5A27E" w14:textId="77777777">
      <w:pPr>
        <w:pStyle w:val="Heading2"/>
        <w:numPr>
          <w:ilvl w:val="0"/>
          <w:numId w:val="0"/>
        </w:numPr>
        <w:ind w:left="360" w:hanging="360"/>
      </w:pPr>
      <w:r w:rsidRPr="107B8FD9" w:rsidR="008C0C50">
        <w:rPr>
          <w:lang w:val="es-AR"/>
        </w:rPr>
        <w:t>Miembros del equipo</w:t>
      </w:r>
    </w:p>
    <w:p w:rsidR="107B8FD9" w:rsidP="107B8FD9" w:rsidRDefault="107B8FD9" w14:paraId="729C607A" w14:textId="34BA01C7">
      <w:pPr>
        <w:pStyle w:val="Normal"/>
        <w:rPr>
          <w:lang w:val="es-AR"/>
        </w:rPr>
      </w:pPr>
    </w:p>
    <w:tbl>
      <w:tblPr>
        <w:tblStyle w:val="ProjectScopeTable6"/>
        <w:tblW w:w="3446" w:type="pct"/>
        <w:tblInd w:w="293" w:type="dxa"/>
        <w:tblLook w:val="0220" w:firstRow="1" w:lastRow="0" w:firstColumn="0" w:lastColumn="0" w:noHBand="1" w:noVBand="0"/>
        <w:tblCaption w:val=""/>
        <w:tblDescription w:val=""/>
      </w:tblPr>
      <w:tblGrid>
        <w:gridCol w:w="4011"/>
        <w:gridCol w:w="2408"/>
      </w:tblGrid>
      <w:tr w:rsidRPr="0006762E" w:rsidR="00495D24" w:rsidTr="509EFE6E" w14:paraId="267923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00925B7A" w:rsidRDefault="00495D24" w14:paraId="734FA93C" w14:textId="77777777">
            <w:pPr>
              <w:rPr>
                <w:rFonts w:ascii="Arial" w:hAnsi="Arial" w:cs="Times New Roman"/>
              </w:rPr>
            </w:pPr>
            <w:r w:rsidRPr="0006762E">
              <w:rPr>
                <w:rFonts w:ascii="Arial" w:hAnsi="Arial" w:cs="Times New Roman"/>
              </w:rPr>
              <w:t>Nombre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00925B7A" w:rsidRDefault="00495D24" w14:paraId="521C65C5" w14:textId="77777777">
            <w:pPr>
              <w:rPr>
                <w:rFonts w:ascii="Arial" w:hAnsi="Arial" w:cs="Times New Roman"/>
              </w:rPr>
            </w:pPr>
            <w:r w:rsidRPr="0006762E">
              <w:rPr>
                <w:rFonts w:ascii="Arial" w:hAnsi="Arial" w:cs="Times New Roman"/>
              </w:rPr>
              <w:t>Rol</w:t>
            </w:r>
          </w:p>
        </w:tc>
      </w:tr>
      <w:tr w:rsidRPr="0006762E" w:rsidR="00495D24" w:rsidTr="509EFE6E" w14:paraId="32154AB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68F35A79" w:rsidRDefault="00495D24" w14:paraId="7B1F478A" w14:textId="0A64DA2F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68F35A79" w:rsidR="275146E4">
              <w:rPr>
                <w:rFonts w:ascii="Arial" w:hAnsi="Arial" w:eastAsia="Arial" w:cs="Arial"/>
                <w:i w:val="1"/>
                <w:iCs w:val="1"/>
                <w:noProof w:val="0"/>
                <w:color w:val="A6A6A6" w:themeColor="background1" w:themeTint="FF" w:themeShade="A6"/>
                <w:sz w:val="18"/>
                <w:szCs w:val="18"/>
                <w:lang w:val="en-US"/>
              </w:rPr>
              <w:t>Caratozzolo, Ciro Fidel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68F35A79" w:rsidRDefault="00495D24" w14:paraId="7A0878F5" w14:textId="6EE2E4A1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68F35A79" w:rsidR="275146E4">
              <w:rPr>
                <w:rFonts w:ascii="Arial" w:hAnsi="Arial" w:cs="Times New Roman"/>
              </w:rPr>
              <w:t>Product Owner</w:t>
            </w:r>
          </w:p>
        </w:tc>
      </w:tr>
      <w:tr w:rsidRPr="0006762E" w:rsidR="00495D24" w:rsidTr="509EFE6E" w14:paraId="638BCD82" w14:textId="77777777">
        <w:trPr>
          <w:trHeight w:val="3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68F35A79" w:rsidRDefault="00495D24" w14:paraId="75DFFDC2" w14:textId="3854F522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68F35A79" w:rsidR="275146E4">
              <w:rPr>
                <w:rFonts w:ascii="Arial" w:hAnsi="Arial" w:eastAsia="Arial" w:cs="Arial"/>
                <w:i w:val="1"/>
                <w:iCs w:val="1"/>
                <w:noProof w:val="0"/>
                <w:color w:val="A6A6A6" w:themeColor="background1" w:themeTint="FF" w:themeShade="A6"/>
                <w:sz w:val="18"/>
                <w:szCs w:val="18"/>
                <w:lang w:val="en-US"/>
              </w:rPr>
              <w:t>Escudero, Sebastian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509EFE6E" w:rsidRDefault="00495D24" w14:paraId="2D16ECEB" w14:textId="31FA6A3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509EFE6E" w:rsidR="3ADE6238">
              <w:rPr>
                <w:rFonts w:ascii="Arial" w:hAnsi="Arial" w:cs="Times New Roman"/>
              </w:rPr>
              <w:t>Technical</w:t>
            </w:r>
            <w:r w:rsidRPr="509EFE6E" w:rsidR="3ADE6238">
              <w:rPr>
                <w:rFonts w:ascii="Arial" w:hAnsi="Arial" w:cs="Times New Roman"/>
              </w:rPr>
              <w:t xml:space="preserve"> Leader</w:t>
            </w:r>
          </w:p>
        </w:tc>
      </w:tr>
      <w:tr w:rsidRPr="0006762E" w:rsidR="00495D24" w:rsidTr="509EFE6E" w14:paraId="38EDAE7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68F35A79" w:rsidRDefault="00495D24" w14:paraId="0557E1C7" w14:textId="17CE1BB6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68F35A79" w:rsidR="6359137E">
              <w:rPr>
                <w:rFonts w:ascii="Arial" w:hAnsi="Arial" w:eastAsia="Arial" w:cs="Arial"/>
                <w:i w:val="1"/>
                <w:iCs w:val="1"/>
                <w:noProof w:val="0"/>
                <w:color w:val="A6A6A6" w:themeColor="background1" w:themeTint="FF" w:themeShade="A6"/>
                <w:sz w:val="18"/>
                <w:szCs w:val="18"/>
                <w:lang w:val="en-US"/>
              </w:rPr>
              <w:t>Rau, Pablo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00925B7A" w:rsidRDefault="00495D24" w14:paraId="177D31D6" w14:textId="31643055">
            <w:pPr>
              <w:rPr>
                <w:rFonts w:ascii="Arial" w:hAnsi="Arial" w:cs="Times New Roman"/>
              </w:rPr>
            </w:pPr>
            <w:r w:rsidRPr="68F35A79" w:rsidR="6359137E">
              <w:rPr>
                <w:rFonts w:ascii="Arial" w:hAnsi="Arial" w:cs="Times New Roman"/>
              </w:rPr>
              <w:t>Product Analyst</w:t>
            </w:r>
          </w:p>
        </w:tc>
      </w:tr>
      <w:tr w:rsidRPr="0006762E" w:rsidR="00495D24" w:rsidTr="509EFE6E" w14:paraId="0C96F32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68F35A79" w:rsidRDefault="00495D24" w14:paraId="114AEF43" w14:textId="0351CF32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68F35A79" w:rsidR="6359137E">
              <w:rPr>
                <w:rFonts w:ascii="Arial" w:hAnsi="Arial" w:eastAsia="Arial" w:cs="Arial"/>
                <w:i w:val="1"/>
                <w:iCs w:val="1"/>
                <w:noProof w:val="0"/>
                <w:color w:val="A6A6A6" w:themeColor="background1" w:themeTint="FF" w:themeShade="A6"/>
                <w:sz w:val="18"/>
                <w:szCs w:val="18"/>
                <w:lang w:val="en-US"/>
              </w:rPr>
              <w:t>Tallone, Ramiro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68F35A79" w:rsidRDefault="00495D24" w14:paraId="02C9A3A0" w14:textId="1073F19A">
            <w:pPr>
              <w:pStyle w:val="Normal"/>
            </w:pPr>
            <w:r w:rsidRPr="68F35A79" w:rsidR="6359137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Business Analyst</w:t>
            </w:r>
          </w:p>
        </w:tc>
      </w:tr>
    </w:tbl>
    <w:p w:rsidR="68F35A79" w:rsidRDefault="68F35A79" w14:paraId="17056C17" w14:textId="6A630BCB"/>
    <w:p w:rsidR="68F35A79" w:rsidRDefault="68F35A79" w14:paraId="2BF26DE3" w14:textId="7280951B"/>
    <w:p w:rsidRPr="00920F0A" w:rsidR="12901E9A" w:rsidP="12901E9A" w:rsidRDefault="12901E9A" w14:paraId="766753D7" w14:textId="0C45E5FE">
      <w:pPr>
        <w:rPr>
          <w:lang w:val="es-AR"/>
        </w:rPr>
      </w:pPr>
    </w:p>
    <w:p w:rsidRPr="00920F0A" w:rsidR="00DE7A9A" w:rsidP="00EF09BF" w:rsidRDefault="008268E2" w14:paraId="3B76342B" w14:textId="4F9687B8">
      <w:pPr>
        <w:pStyle w:val="Heading2"/>
        <w:numPr>
          <w:ilvl w:val="0"/>
          <w:numId w:val="0"/>
        </w:numPr>
        <w:ind w:left="360" w:hanging="360"/>
        <w:rPr>
          <w:lang w:val="es-AR"/>
        </w:rPr>
      </w:pPr>
      <w:r w:rsidRPr="107B8FD9" w:rsidR="008268E2">
        <w:rPr>
          <w:lang w:val="es-AR"/>
        </w:rPr>
        <w:t>P</w:t>
      </w:r>
      <w:r w:rsidRPr="107B8FD9" w:rsidR="00EF09BF">
        <w:rPr>
          <w:lang w:val="es-AR"/>
        </w:rPr>
        <w:t>roject sponsor</w:t>
      </w:r>
    </w:p>
    <w:p w:rsidRPr="00920F0A" w:rsidR="00DE7A9A" w:rsidP="00DE7A9A" w:rsidRDefault="00DE7A9A" w14:paraId="6D64533E" w14:textId="5CE18EAF">
      <w:pPr>
        <w:rPr>
          <w:lang w:val="es-AR"/>
        </w:rPr>
      </w:pPr>
    </w:p>
    <w:tbl>
      <w:tblPr>
        <w:tblStyle w:val="ProjectTable"/>
        <w:tblW w:w="3652" w:type="pct"/>
        <w:tblInd w:w="144" w:type="dxa"/>
        <w:tblLook w:val="0280" w:firstRow="0" w:lastRow="0" w:firstColumn="1" w:lastColumn="0" w:noHBand="1" w:noVBand="0"/>
      </w:tblPr>
      <w:tblGrid>
        <w:gridCol w:w="2268"/>
        <w:gridCol w:w="4535"/>
      </w:tblGrid>
      <w:tr w:rsidRPr="00920F0A" w:rsidR="00EF09BF" w:rsidTr="68F35A79" w14:paraId="0725418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tcMar/>
          </w:tcPr>
          <w:p w:rsidRPr="00920F0A" w:rsidR="00EF09BF" w:rsidP="00925B7A" w:rsidRDefault="00EF09BF" w14:paraId="2539FB3E" w14:textId="226930DE">
            <w:pPr>
              <w:rPr>
                <w:rStyle w:val="PlaceholderText"/>
                <w:color w:val="auto"/>
                <w:lang w:val="es-AR"/>
              </w:rPr>
            </w:pPr>
            <w:r w:rsidRPr="00920F0A">
              <w:rPr>
                <w:rStyle w:val="PlaceholderText"/>
                <w:color w:val="auto"/>
                <w:lang w:val="es-AR"/>
              </w:rPr>
              <w:t>Nombre y Apellido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33" w:type="pct"/>
            <w:tcMar/>
          </w:tcPr>
          <w:p w:rsidRPr="00920F0A" w:rsidR="00EF09BF" w:rsidP="00925B7A" w:rsidRDefault="00EF09BF" w14:paraId="3C6844D4" w14:textId="397DE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68F35A79" w:rsidR="013854F3">
              <w:rPr>
                <w:lang w:val="es-AR"/>
              </w:rPr>
              <w:t>Illa, Ramiro</w:t>
            </w:r>
          </w:p>
        </w:tc>
      </w:tr>
      <w:tr w:rsidRPr="00920F0A" w:rsidR="00EF09BF" w:rsidTr="68F35A79" w14:paraId="3747930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tcMar/>
          </w:tcPr>
          <w:p w:rsidRPr="00920F0A" w:rsidR="00EF09BF" w:rsidP="00925B7A" w:rsidRDefault="00EF09BF" w14:paraId="3B506B1B" w14:textId="14177A1B">
            <w:pPr>
              <w:rPr>
                <w:rStyle w:val="PlaceholderText"/>
                <w:color w:val="auto"/>
                <w:lang w:val="es-AR"/>
              </w:rPr>
            </w:pPr>
            <w:r w:rsidRPr="00920F0A">
              <w:rPr>
                <w:rStyle w:val="PlaceholderText"/>
                <w:color w:val="auto"/>
                <w:lang w:val="es-AR"/>
              </w:rPr>
              <w:t>Cargo que ocupa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33" w:type="pct"/>
            <w:tcMar/>
          </w:tcPr>
          <w:p w:rsidRPr="00920F0A" w:rsidR="00EF09BF" w:rsidP="68F35A79" w:rsidRDefault="00EF09BF" w14:paraId="1729BD15" w14:textId="29B32FC8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68F35A79" w:rsidR="5E443DB7">
              <w:rPr>
                <w:lang w:val="es-AR"/>
              </w:rPr>
              <w:t>S</w:t>
            </w:r>
            <w:r w:rsidRPr="68F35A79" w:rsidR="1312BDF4">
              <w:rPr>
                <w:lang w:val="es-AR"/>
              </w:rPr>
              <w:t>ocio</w:t>
            </w:r>
          </w:p>
        </w:tc>
      </w:tr>
      <w:tr w:rsidRPr="00920F0A" w:rsidR="00EF09BF" w:rsidTr="68F35A79" w14:paraId="16C9B8E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tcMar/>
          </w:tcPr>
          <w:p w:rsidRPr="00920F0A" w:rsidR="00EF09BF" w:rsidP="00925B7A" w:rsidRDefault="00EF09BF" w14:paraId="3B9170F7" w14:textId="16E6E9C8">
            <w:pPr>
              <w:rPr>
                <w:rStyle w:val="PlaceholderText"/>
                <w:color w:val="auto"/>
                <w:lang w:val="es-AR"/>
              </w:rPr>
            </w:pPr>
            <w:r w:rsidRPr="00920F0A">
              <w:rPr>
                <w:rStyle w:val="PlaceholderText"/>
                <w:color w:val="auto"/>
                <w:lang w:val="es-AR"/>
              </w:rPr>
              <w:t>Correo electrónico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33" w:type="pct"/>
            <w:tcMar/>
          </w:tcPr>
          <w:p w:rsidRPr="00920F0A" w:rsidR="00EF09BF" w:rsidP="68F35A79" w:rsidRDefault="00EF09BF" w14:paraId="55A785ED" w14:textId="0DA273D7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18"/>
                <w:szCs w:val="18"/>
                <w:lang w:val="es-AR"/>
              </w:rPr>
            </w:pPr>
            <w:r w:rsidRPr="68F35A79" w:rsidR="4C21BA3C">
              <w:rPr>
                <w:rFonts w:ascii="Arial" w:hAnsi="Arial" w:eastAsia="Arial" w:cs="Arial"/>
                <w:strike w:val="0"/>
                <w:dstrike w:val="0"/>
                <w:noProof w:val="0"/>
                <w:color w:val="40ACD1"/>
                <w:sz w:val="18"/>
                <w:szCs w:val="18"/>
                <w:u w:val="single"/>
                <w:lang w:val="es-AR"/>
              </w:rPr>
              <w:t>Illa.ramiro@gmail.com</w:t>
            </w:r>
          </w:p>
        </w:tc>
      </w:tr>
    </w:tbl>
    <w:p w:rsidRPr="00920F0A" w:rsidR="00EF09BF" w:rsidP="00DE7A9A" w:rsidRDefault="00EF09BF" w14:paraId="542BBE8B" w14:textId="77777777">
      <w:pPr>
        <w:rPr>
          <w:lang w:val="es-AR"/>
        </w:rPr>
      </w:pPr>
    </w:p>
    <w:p w:rsidRPr="00920F0A" w:rsidR="00EA78CB" w:rsidP="00EA78CB" w:rsidRDefault="00EA78CB" w14:paraId="0188AB01" w14:textId="77777777">
      <w:pPr>
        <w:pStyle w:val="Heading1"/>
        <w:rPr>
          <w:lang w:val="es-AR"/>
        </w:rPr>
      </w:pPr>
      <w:r w:rsidRPr="23DE2E37">
        <w:rPr>
          <w:lang w:val="es-AR"/>
        </w:rPr>
        <w:t>PRESENTACIÓN DEL CASO</w:t>
      </w:r>
    </w:p>
    <w:p w:rsidR="23DE2E37" w:rsidP="23DE2E37" w:rsidRDefault="23DE2E37" w14:paraId="38851B9D" w14:textId="09BBA8CB">
      <w:pPr>
        <w:rPr>
          <w:lang w:val="es-AR"/>
        </w:rPr>
      </w:pPr>
      <w:r w:rsidRPr="23DE2E37">
        <w:rPr>
          <w:lang w:val="es-AR"/>
        </w:rPr>
        <w:t>Describa la organización que utilizará como caso de estudio, la industria a la que pertenece, el rubro, nivel de facturación, cantidad de empleados, trayectoria, año desde el cual está operando, productos y servicios que comercializa, quiénes son sus clientes y cualquier otra información que considere necesario incluir en esta sección</w:t>
      </w:r>
    </w:p>
    <w:p w:rsidRPr="00920F0A" w:rsidR="12901E9A" w:rsidP="12901E9A" w:rsidRDefault="12901E9A" w14:paraId="4DE66A17" w14:textId="5AD090A5">
      <w:pPr>
        <w:pStyle w:val="Heading2"/>
        <w:rPr>
          <w:lang w:val="es-AR"/>
        </w:rPr>
      </w:pPr>
      <w:r w:rsidRPr="107B8FD9" w:rsidR="12901E9A">
        <w:rPr>
          <w:lang w:val="es-AR"/>
        </w:rPr>
        <w:t>Perfil del cliente</w:t>
      </w:r>
    </w:p>
    <w:p w:rsidRPr="00920F0A" w:rsidR="000D7C52" w:rsidP="107B8FD9" w:rsidRDefault="000D7C52" w14:paraId="58C6FE79" w14:textId="5A82A2C1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noProof w:val="0"/>
          <w:lang w:val="es-AR"/>
        </w:rPr>
      </w:pPr>
      <w:r w:rsidRPr="107B8FD9" w:rsidR="05C36E36">
        <w:rPr>
          <w:noProof w:val="0"/>
          <w:lang w:val="es-AR"/>
        </w:rPr>
        <w:t>Nombre: Inversora de Capilla S.A.</w:t>
      </w:r>
    </w:p>
    <w:p w:rsidRPr="00920F0A" w:rsidR="000D7C52" w:rsidP="107B8FD9" w:rsidRDefault="000D7C52" w14:paraId="1DB61B61" w14:textId="39237863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noProof w:val="0"/>
          <w:lang w:val="es-AR"/>
        </w:rPr>
      </w:pPr>
      <w:r w:rsidRPr="107B8FD9" w:rsidR="05C36E36">
        <w:rPr>
          <w:noProof w:val="0"/>
          <w:lang w:val="es-AR"/>
        </w:rPr>
        <w:t>Rubro: inmobiliario</w:t>
      </w:r>
    </w:p>
    <w:p w:rsidRPr="00920F0A" w:rsidR="000D7C52" w:rsidP="107B8FD9" w:rsidRDefault="000D7C52" w14:paraId="5501059C" w14:textId="13CB64B4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noProof w:val="0"/>
          <w:lang w:val="es-AR"/>
        </w:rPr>
      </w:pPr>
      <w:r w:rsidRPr="107B8FD9" w:rsidR="05C36E36">
        <w:rPr>
          <w:noProof w:val="0"/>
          <w:lang w:val="es-AR"/>
        </w:rPr>
        <w:t>Facturación: +/- U$D 600.000 anuales</w:t>
      </w:r>
    </w:p>
    <w:p w:rsidRPr="00920F0A" w:rsidR="000D7C52" w:rsidP="107B8FD9" w:rsidRDefault="000D7C52" w14:paraId="39A96194" w14:textId="23843A97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noProof w:val="0"/>
          <w:lang w:val="es-AR"/>
        </w:rPr>
      </w:pPr>
      <w:r w:rsidRPr="107B8FD9" w:rsidR="05C36E36">
        <w:rPr>
          <w:noProof w:val="0"/>
          <w:lang w:val="es-AR"/>
        </w:rPr>
        <w:t>Cantidad de empleados: 50-70 personas, la mayoría subcontratada</w:t>
      </w:r>
    </w:p>
    <w:p w:rsidRPr="00920F0A" w:rsidR="000D7C52" w:rsidRDefault="000D7C52" w14:paraId="3D157505" w14:textId="6AE3028E">
      <w:pPr>
        <w:rPr>
          <w:lang w:val="es-AR"/>
        </w:rPr>
      </w:pPr>
    </w:p>
    <w:p w:rsidRPr="00920F0A" w:rsidR="00503FF6" w:rsidP="00E346DA" w:rsidRDefault="12901E9A" w14:paraId="7D9FBB4A" w14:textId="53ED68B2">
      <w:pPr>
        <w:pStyle w:val="Heading2"/>
        <w:rPr>
          <w:lang w:val="es-AR"/>
        </w:rPr>
      </w:pPr>
      <w:r w:rsidRPr="107B8FD9" w:rsidR="12901E9A">
        <w:rPr>
          <w:lang w:val="es-AR"/>
        </w:rPr>
        <w:t>Identidad organizacional</w:t>
      </w:r>
    </w:p>
    <w:p w:rsidRPr="00920F0A" w:rsidR="00D075D1" w:rsidP="4020E739" w:rsidRDefault="00D075D1" w14:paraId="665DC36B" w14:textId="6F3208BA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lang w:val="en-US"/>
        </w:rPr>
      </w:pPr>
      <w:r w:rsidRPr="4020E739" w:rsidR="502A3743">
        <w:rPr>
          <w:lang w:val="en-US"/>
        </w:rPr>
        <w:t xml:space="preserve">Visión: </w:t>
      </w:r>
      <w:r w:rsidRPr="4020E739" w:rsidR="502A3743">
        <w:rPr>
          <w:lang w:val="en-US"/>
        </w:rPr>
        <w:t>transformarse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en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una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empresa</w:t>
      </w:r>
      <w:r w:rsidRPr="4020E739" w:rsidR="502A3743">
        <w:rPr>
          <w:lang w:val="en-US"/>
        </w:rPr>
        <w:t xml:space="preserve"> de </w:t>
      </w:r>
      <w:r w:rsidRPr="4020E739" w:rsidR="502A3743">
        <w:rPr>
          <w:lang w:val="en-US"/>
        </w:rPr>
        <w:t>desarrollo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inmobiliario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que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pueda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generar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varios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desarrollos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en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sim</w:t>
      </w:r>
      <w:r w:rsidRPr="4020E739" w:rsidR="5838183A">
        <w:rPr>
          <w:lang w:val="en-US"/>
        </w:rPr>
        <w:t>ultaneo</w:t>
      </w:r>
      <w:r w:rsidRPr="4020E739" w:rsidR="502A3743">
        <w:rPr>
          <w:lang w:val="en-US"/>
        </w:rPr>
        <w:t xml:space="preserve">, tanto </w:t>
      </w:r>
      <w:r w:rsidRPr="4020E739" w:rsidR="502A3743">
        <w:rPr>
          <w:lang w:val="en-US"/>
        </w:rPr>
        <w:t>en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el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país</w:t>
      </w:r>
      <w:r w:rsidRPr="4020E739" w:rsidR="502A3743">
        <w:rPr>
          <w:lang w:val="en-US"/>
        </w:rPr>
        <w:t xml:space="preserve"> </w:t>
      </w:r>
      <w:r w:rsidRPr="4020E739" w:rsidR="502A3743">
        <w:rPr>
          <w:lang w:val="en-US"/>
        </w:rPr>
        <w:t>como</w:t>
      </w:r>
      <w:r w:rsidRPr="4020E739" w:rsidR="453C8630">
        <w:rPr>
          <w:lang w:val="en-US"/>
        </w:rPr>
        <w:t xml:space="preserve"> </w:t>
      </w:r>
      <w:r w:rsidRPr="4020E739" w:rsidR="453C8630">
        <w:rPr>
          <w:lang w:val="en-US"/>
        </w:rPr>
        <w:t>en</w:t>
      </w:r>
      <w:r w:rsidRPr="4020E739" w:rsidR="453C8630">
        <w:rPr>
          <w:lang w:val="en-US"/>
        </w:rPr>
        <w:t xml:space="preserve"> </w:t>
      </w:r>
      <w:r w:rsidRPr="4020E739" w:rsidR="453C8630">
        <w:rPr>
          <w:lang w:val="en-US"/>
        </w:rPr>
        <w:t>el</w:t>
      </w:r>
      <w:r w:rsidRPr="4020E739" w:rsidR="453C8630">
        <w:rPr>
          <w:lang w:val="en-US"/>
        </w:rPr>
        <w:t xml:space="preserve"> exterior.</w:t>
      </w:r>
    </w:p>
    <w:p w:rsidR="453C8630" w:rsidP="4020E739" w:rsidRDefault="453C8630" w14:paraId="4A4FB05D" w14:textId="4F37E399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lang w:val="en-US"/>
        </w:rPr>
      </w:pPr>
      <w:r w:rsidRPr="4020E739" w:rsidR="453C8630">
        <w:rPr>
          <w:lang w:val="en-US"/>
        </w:rPr>
        <w:t xml:space="preserve">Misión: </w:t>
      </w:r>
      <w:r w:rsidRPr="4020E739" w:rsidR="453C8630">
        <w:rPr>
          <w:lang w:val="en-US"/>
        </w:rPr>
        <w:t>generar</w:t>
      </w:r>
      <w:r w:rsidRPr="4020E739" w:rsidR="453C8630">
        <w:rPr>
          <w:lang w:val="en-US"/>
        </w:rPr>
        <w:t xml:space="preserve"> </w:t>
      </w:r>
      <w:r w:rsidRPr="4020E739" w:rsidR="453C8630">
        <w:rPr>
          <w:lang w:val="en-US"/>
        </w:rPr>
        <w:t>espacios</w:t>
      </w:r>
      <w:r w:rsidRPr="4020E739" w:rsidR="453C8630">
        <w:rPr>
          <w:lang w:val="en-US"/>
        </w:rPr>
        <w:t xml:space="preserve"> </w:t>
      </w:r>
      <w:r w:rsidRPr="4020E739" w:rsidR="453C8630">
        <w:rPr>
          <w:lang w:val="en-US"/>
        </w:rPr>
        <w:t>orgánicos</w:t>
      </w:r>
      <w:r w:rsidRPr="4020E739" w:rsidR="453C8630">
        <w:rPr>
          <w:lang w:val="en-US"/>
        </w:rPr>
        <w:t xml:space="preserve"> </w:t>
      </w:r>
      <w:r w:rsidRPr="4020E739" w:rsidR="61C88E8A">
        <w:rPr>
          <w:lang w:val="en-US"/>
        </w:rPr>
        <w:t xml:space="preserve">y </w:t>
      </w:r>
      <w:r w:rsidRPr="4020E739" w:rsidR="61C88E8A">
        <w:rPr>
          <w:lang w:val="en-US"/>
        </w:rPr>
        <w:t>respetuosos</w:t>
      </w:r>
      <w:r w:rsidRPr="4020E739" w:rsidR="61C88E8A">
        <w:rPr>
          <w:lang w:val="en-US"/>
        </w:rPr>
        <w:t xml:space="preserve"> con </w:t>
      </w:r>
      <w:r w:rsidRPr="4020E739" w:rsidR="61C88E8A">
        <w:rPr>
          <w:lang w:val="en-US"/>
        </w:rPr>
        <w:t>el</w:t>
      </w:r>
      <w:r w:rsidRPr="4020E739" w:rsidR="61C88E8A">
        <w:rPr>
          <w:lang w:val="en-US"/>
        </w:rPr>
        <w:t xml:space="preserve"> medio </w:t>
      </w:r>
      <w:r w:rsidRPr="4020E739" w:rsidR="61C88E8A">
        <w:rPr>
          <w:lang w:val="en-US"/>
        </w:rPr>
        <w:t>ambiente</w:t>
      </w:r>
      <w:r w:rsidRPr="4020E739" w:rsidR="61C88E8A">
        <w:rPr>
          <w:lang w:val="en-US"/>
        </w:rPr>
        <w:t xml:space="preserve">, </w:t>
      </w:r>
      <w:r w:rsidRPr="4020E739" w:rsidR="61C88E8A">
        <w:rPr>
          <w:lang w:val="en-US"/>
        </w:rPr>
        <w:t>dónde</w:t>
      </w:r>
      <w:r w:rsidRPr="4020E739" w:rsidR="61C88E8A">
        <w:rPr>
          <w:lang w:val="en-US"/>
        </w:rPr>
        <w:t xml:space="preserve"> las personas </w:t>
      </w:r>
      <w:r w:rsidRPr="4020E739" w:rsidR="61C88E8A">
        <w:rPr>
          <w:lang w:val="en-US"/>
        </w:rPr>
        <w:t>puedan</w:t>
      </w:r>
      <w:r w:rsidRPr="4020E739" w:rsidR="61C88E8A">
        <w:rPr>
          <w:lang w:val="en-US"/>
        </w:rPr>
        <w:t xml:space="preserve"> </w:t>
      </w:r>
      <w:r w:rsidRPr="4020E739" w:rsidR="61C88E8A">
        <w:rPr>
          <w:lang w:val="en-US"/>
        </w:rPr>
        <w:t>vivir</w:t>
      </w:r>
      <w:r w:rsidRPr="4020E739" w:rsidR="61C88E8A">
        <w:rPr>
          <w:lang w:val="en-US"/>
        </w:rPr>
        <w:t xml:space="preserve"> bien, </w:t>
      </w:r>
      <w:r w:rsidRPr="4020E739" w:rsidR="61C88E8A">
        <w:rPr>
          <w:lang w:val="en-US"/>
        </w:rPr>
        <w:t>cómoda</w:t>
      </w:r>
      <w:r w:rsidRPr="4020E739" w:rsidR="61C88E8A">
        <w:rPr>
          <w:lang w:val="en-US"/>
        </w:rPr>
        <w:t xml:space="preserve"> y </w:t>
      </w:r>
      <w:r w:rsidRPr="4020E739" w:rsidR="61C88E8A">
        <w:rPr>
          <w:lang w:val="en-US"/>
        </w:rPr>
        <w:t>tranquila</w:t>
      </w:r>
      <w:r w:rsidRPr="4020E739" w:rsidR="61C88E8A">
        <w:rPr>
          <w:lang w:val="en-US"/>
        </w:rPr>
        <w:t>.</w:t>
      </w:r>
    </w:p>
    <w:p w:rsidR="61C88E8A" w:rsidP="4020E739" w:rsidRDefault="61C88E8A" w14:paraId="7A7E4445" w14:textId="13ABB121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lang w:val="en-US"/>
        </w:rPr>
      </w:pPr>
      <w:r w:rsidRPr="4020E739" w:rsidR="61C88E8A">
        <w:rPr>
          <w:lang w:val="en-US"/>
        </w:rPr>
        <w:t xml:space="preserve">Valores: </w:t>
      </w:r>
      <w:r w:rsidRPr="4020E739" w:rsidR="61C88E8A">
        <w:rPr>
          <w:lang w:val="en-US"/>
        </w:rPr>
        <w:t>hacer</w:t>
      </w:r>
      <w:r w:rsidRPr="4020E739" w:rsidR="61C88E8A">
        <w:rPr>
          <w:lang w:val="en-US"/>
        </w:rPr>
        <w:t xml:space="preserve"> las </w:t>
      </w:r>
      <w:r w:rsidRPr="4020E739" w:rsidR="61C88E8A">
        <w:rPr>
          <w:lang w:val="en-US"/>
        </w:rPr>
        <w:t>cosas</w:t>
      </w:r>
      <w:r w:rsidRPr="4020E739" w:rsidR="61C88E8A">
        <w:rPr>
          <w:lang w:val="en-US"/>
        </w:rPr>
        <w:t xml:space="preserve"> lo </w:t>
      </w:r>
      <w:r w:rsidRPr="4020E739" w:rsidR="61C88E8A">
        <w:rPr>
          <w:lang w:val="en-US"/>
        </w:rPr>
        <w:t>mejor</w:t>
      </w:r>
      <w:r w:rsidRPr="4020E739" w:rsidR="61C88E8A">
        <w:rPr>
          <w:lang w:val="en-US"/>
        </w:rPr>
        <w:t xml:space="preserve"> </w:t>
      </w:r>
      <w:r w:rsidRPr="4020E739" w:rsidR="61C88E8A">
        <w:rPr>
          <w:lang w:val="en-US"/>
        </w:rPr>
        <w:t>posible</w:t>
      </w:r>
      <w:r w:rsidRPr="4020E739" w:rsidR="61C88E8A">
        <w:rPr>
          <w:lang w:val="en-US"/>
        </w:rPr>
        <w:t xml:space="preserve">, </w:t>
      </w:r>
      <w:r w:rsidRPr="4020E739" w:rsidR="61C88E8A">
        <w:rPr>
          <w:lang w:val="en-US"/>
        </w:rPr>
        <w:t>siendo</w:t>
      </w:r>
      <w:r w:rsidRPr="4020E739" w:rsidR="61C88E8A">
        <w:rPr>
          <w:lang w:val="en-US"/>
        </w:rPr>
        <w:t xml:space="preserve"> </w:t>
      </w:r>
      <w:r w:rsidRPr="4020E739" w:rsidR="61C88E8A">
        <w:rPr>
          <w:lang w:val="en-US"/>
        </w:rPr>
        <w:t>responsables</w:t>
      </w:r>
      <w:r w:rsidRPr="4020E739" w:rsidR="61C88E8A">
        <w:rPr>
          <w:lang w:val="en-US"/>
        </w:rPr>
        <w:t xml:space="preserve"> con </w:t>
      </w:r>
      <w:r w:rsidRPr="4020E739" w:rsidR="61C88E8A">
        <w:rPr>
          <w:lang w:val="en-US"/>
        </w:rPr>
        <w:t>el</w:t>
      </w:r>
      <w:r w:rsidRPr="4020E739" w:rsidR="61C88E8A">
        <w:rPr>
          <w:lang w:val="en-US"/>
        </w:rPr>
        <w:t xml:space="preserve"> medio </w:t>
      </w:r>
      <w:r w:rsidRPr="4020E739" w:rsidR="61C88E8A">
        <w:rPr>
          <w:lang w:val="en-US"/>
        </w:rPr>
        <w:t>ambiente</w:t>
      </w:r>
      <w:r w:rsidRPr="4020E739" w:rsidR="6F08F1A7">
        <w:rPr>
          <w:lang w:val="en-US"/>
        </w:rPr>
        <w:t xml:space="preserve"> y</w:t>
      </w:r>
      <w:r w:rsidRPr="4020E739" w:rsidR="61C88E8A">
        <w:rPr>
          <w:lang w:val="en-US"/>
        </w:rPr>
        <w:t xml:space="preserve"> </w:t>
      </w:r>
      <w:r w:rsidRPr="4020E739" w:rsidR="61C88E8A">
        <w:rPr>
          <w:lang w:val="en-US"/>
        </w:rPr>
        <w:t>respetuosos</w:t>
      </w:r>
      <w:r w:rsidRPr="4020E739" w:rsidR="61C88E8A">
        <w:rPr>
          <w:lang w:val="en-US"/>
        </w:rPr>
        <w:t xml:space="preserve"> con las personas</w:t>
      </w:r>
      <w:r w:rsidRPr="4020E739" w:rsidR="7BC69101">
        <w:rPr>
          <w:lang w:val="en-US"/>
        </w:rPr>
        <w:t>.</w:t>
      </w:r>
    </w:p>
    <w:p w:rsidRPr="00920F0A" w:rsidR="000D7C52" w:rsidP="00E346DA" w:rsidRDefault="12901E9A" w14:paraId="7B370B4B" w14:textId="00A21DCC">
      <w:pPr>
        <w:pStyle w:val="Heading2"/>
        <w:rPr>
          <w:lang w:val="es-AR"/>
        </w:rPr>
      </w:pPr>
      <w:r w:rsidRPr="6E36CFD0" w:rsidR="12901E9A">
        <w:rPr>
          <w:lang w:val="es-AR"/>
        </w:rPr>
        <w:t>Objetivos estratégicos</w:t>
      </w:r>
    </w:p>
    <w:p w:rsidR="77A1A683" w:rsidP="6E36CFD0" w:rsidRDefault="77A1A683" w14:paraId="60AC569B" w14:textId="09060B60">
      <w:pPr>
        <w:spacing w:before="0" w:beforeAutospacing="off" w:after="240" w:afterAutospacing="off"/>
      </w:pP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A partir de la visión de expansión y la problemática de falta de integración detectada, se definen los siguientes objetivos bajo el marco SMART:</w:t>
      </w:r>
    </w:p>
    <w:p w:rsidR="77A1A683" w:rsidP="6E36CFD0" w:rsidRDefault="77A1A683" w14:paraId="3FF5EB9A" w14:textId="458FADE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6E36CFD0" w:rsidR="77A1A683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>Eficiencia Operativa e Integración: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Implementar un sistema de gestión que integre las bases de datos contables y operativas para reducir la carga manual de datos en un 80% en los próximos 12 meses.</w:t>
      </w:r>
    </w:p>
    <w:p w:rsidR="77A1A683" w:rsidP="6E36CFD0" w:rsidRDefault="77A1A683" w14:paraId="057A8ED4" w14:textId="54A2C5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6E36CFD0" w:rsidR="77A1A683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>Expansión Territorial: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Iniciar al menos un proyecto de desarrollo inmobiliario fuera de la Zona Norte de la provincia de Buenos Aires (nacional o internacional) en un plazo de 5 años. </w:t>
      </w:r>
    </w:p>
    <w:p w:rsidR="77A1A683" w:rsidP="6E36CFD0" w:rsidRDefault="77A1A683" w14:paraId="526299C7" w14:textId="3BDAEC1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6E36CFD0" w:rsidR="77A1A683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>Digitalización y Gestión del Conocimiento: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Lograr que el 100% de la documentación de obra y comercial esté centralizada en un repositorio único digital accesible para todo el equipo en un plazo de 6 meses, eliminando la dependencia de registros informales. </w:t>
      </w:r>
    </w:p>
    <w:p w:rsidR="77A1A683" w:rsidP="6E36CFD0" w:rsidRDefault="77A1A683" w14:paraId="2F377583" w14:textId="1EF6AB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6E36CFD0" w:rsidR="77A1A683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>Crecimiento</w:t>
      </w:r>
      <w:r w:rsidRPr="6E36CFD0" w:rsidR="77A1A683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n-US"/>
        </w:rPr>
        <w:t xml:space="preserve"> de Ventas: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Incrementar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la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captación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de leads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en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un 30%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anual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mediante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la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implementación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y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uso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efectivo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de un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sistema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CRM 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centralizado</w:t>
      </w:r>
      <w:r w:rsidRPr="6E36CFD0" w:rsidR="77A1A683">
        <w:rPr>
          <w:rFonts w:ascii="Arial" w:hAnsi="Arial" w:eastAsia="Arial" w:cs="Arial"/>
          <w:noProof w:val="0"/>
          <w:sz w:val="18"/>
          <w:szCs w:val="18"/>
          <w:lang w:val="en-US"/>
        </w:rPr>
        <w:t>.</w:t>
      </w:r>
    </w:p>
    <w:p w:rsidRPr="00920F0A" w:rsidR="00D075D1" w:rsidRDefault="12901E9A" w14:paraId="38C6A064" w14:textId="6DA191FA">
      <w:pPr>
        <w:pStyle w:val="Heading2"/>
        <w:rPr>
          <w:lang w:val="es-AR"/>
        </w:rPr>
      </w:pPr>
      <w:r w:rsidRPr="107B8FD9" w:rsidR="12901E9A">
        <w:rPr>
          <w:lang w:val="es-AR"/>
        </w:rPr>
        <w:t>Organigrama</w:t>
      </w:r>
    </w:p>
    <w:p w:rsidRPr="00920F0A" w:rsidR="00D075D1" w:rsidP="4020E739" w:rsidRDefault="00D075D1" w14:paraId="5D99968A" w14:textId="302647EC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 xml:space="preserve">2 </w:t>
      </w:r>
      <w:r w:rsidRPr="4020E739" w:rsidR="6C029B94">
        <w:rPr>
          <w:lang w:val="en-US"/>
        </w:rPr>
        <w:t>gerentes</w:t>
      </w:r>
    </w:p>
    <w:p w:rsidR="6C029B94" w:rsidP="4020E739" w:rsidRDefault="6C029B94" w14:paraId="7AB44A50" w14:textId="4173CDF3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 xml:space="preserve">3 </w:t>
      </w:r>
      <w:r w:rsidRPr="4020E739" w:rsidR="6C029B94">
        <w:rPr>
          <w:lang w:val="en-US"/>
        </w:rPr>
        <w:t>administradores</w:t>
      </w:r>
    </w:p>
    <w:p w:rsidR="6C029B94" w:rsidP="4020E739" w:rsidRDefault="6C029B94" w14:paraId="1E44CFE6" w14:textId="266ECD36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>Equipo de marketing (</w:t>
      </w:r>
      <w:r w:rsidRPr="4020E739" w:rsidR="6C029B94">
        <w:rPr>
          <w:lang w:val="en-US"/>
        </w:rPr>
        <w:t>subcontratados</w:t>
      </w:r>
      <w:r w:rsidRPr="4020E739" w:rsidR="6C029B94">
        <w:rPr>
          <w:lang w:val="en-US"/>
        </w:rPr>
        <w:t>)</w:t>
      </w:r>
    </w:p>
    <w:p w:rsidR="6C029B94" w:rsidP="4020E739" w:rsidRDefault="6C029B94" w14:paraId="7C6E4213" w14:textId="2F9688A4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>Inmobiliarias</w:t>
      </w:r>
      <w:r w:rsidRPr="4020E739" w:rsidR="6C029B94">
        <w:rPr>
          <w:lang w:val="en-US"/>
        </w:rPr>
        <w:t xml:space="preserve"> (</w:t>
      </w:r>
      <w:r w:rsidRPr="4020E739" w:rsidR="6C029B94">
        <w:rPr>
          <w:lang w:val="en-US"/>
        </w:rPr>
        <w:t>subcontratados</w:t>
      </w:r>
      <w:r w:rsidRPr="4020E739" w:rsidR="6C029B94">
        <w:rPr>
          <w:lang w:val="en-US"/>
        </w:rPr>
        <w:t>)</w:t>
      </w:r>
    </w:p>
    <w:p w:rsidR="6C029B94" w:rsidP="4020E739" w:rsidRDefault="6C029B94" w14:paraId="56788313" w14:textId="07F3BDB8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>Arquitectos (</w:t>
      </w:r>
      <w:r w:rsidRPr="4020E739" w:rsidR="6C029B94">
        <w:rPr>
          <w:lang w:val="en-US"/>
        </w:rPr>
        <w:t>subcontratados</w:t>
      </w:r>
      <w:r w:rsidRPr="4020E739" w:rsidR="6C029B94">
        <w:rPr>
          <w:lang w:val="en-US"/>
        </w:rPr>
        <w:t>)</w:t>
      </w:r>
    </w:p>
    <w:p w:rsidR="6C029B94" w:rsidP="4020E739" w:rsidRDefault="6C029B94" w14:paraId="375C86E1" w14:textId="3F3C1204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>Contratistas</w:t>
      </w:r>
      <w:r w:rsidRPr="4020E739" w:rsidR="6C029B94">
        <w:rPr>
          <w:lang w:val="en-US"/>
        </w:rPr>
        <w:t xml:space="preserve"> (</w:t>
      </w:r>
      <w:r w:rsidRPr="4020E739" w:rsidR="6C029B94">
        <w:rPr>
          <w:lang w:val="en-US"/>
        </w:rPr>
        <w:t>subcontratados</w:t>
      </w:r>
      <w:r w:rsidRPr="4020E739" w:rsidR="6C029B94">
        <w:rPr>
          <w:lang w:val="en-US"/>
        </w:rPr>
        <w:t>)</w:t>
      </w:r>
    </w:p>
    <w:p w:rsidR="6C029B94" w:rsidP="4020E739" w:rsidRDefault="6C029B94" w14:paraId="16E48CFD" w14:textId="469858B2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>Agrimensores</w:t>
      </w:r>
      <w:r w:rsidRPr="4020E739" w:rsidR="6C029B94">
        <w:rPr>
          <w:lang w:val="en-US"/>
        </w:rPr>
        <w:t xml:space="preserve"> (</w:t>
      </w:r>
      <w:r w:rsidRPr="4020E739" w:rsidR="6C029B94">
        <w:rPr>
          <w:lang w:val="en-US"/>
        </w:rPr>
        <w:t>subcontratados</w:t>
      </w:r>
      <w:r w:rsidRPr="4020E739" w:rsidR="6C029B94">
        <w:rPr>
          <w:lang w:val="en-US"/>
        </w:rPr>
        <w:t>)</w:t>
      </w:r>
    </w:p>
    <w:p w:rsidR="6C029B94" w:rsidP="4020E739" w:rsidRDefault="6C029B94" w14:paraId="46E3599F" w14:textId="1EBBEFE4">
      <w:pPr>
        <w:pStyle w:val="ListParagraph"/>
        <w:numPr>
          <w:ilvl w:val="0"/>
          <w:numId w:val="10"/>
        </w:numPr>
        <w:rPr>
          <w:lang w:val="en-US"/>
        </w:rPr>
      </w:pPr>
      <w:r w:rsidRPr="4020E739" w:rsidR="6C029B94">
        <w:rPr>
          <w:lang w:val="en-US"/>
        </w:rPr>
        <w:t>Otros</w:t>
      </w:r>
      <w:r w:rsidRPr="4020E739" w:rsidR="6C029B94">
        <w:rPr>
          <w:lang w:val="en-US"/>
        </w:rPr>
        <w:t xml:space="preserve"> </w:t>
      </w:r>
      <w:r w:rsidRPr="4020E739" w:rsidR="6C029B94">
        <w:rPr>
          <w:lang w:val="en-US"/>
        </w:rPr>
        <w:t>empleados</w:t>
      </w:r>
      <w:r w:rsidRPr="4020E739" w:rsidR="6C029B94">
        <w:rPr>
          <w:lang w:val="en-US"/>
        </w:rPr>
        <w:t>.</w:t>
      </w:r>
    </w:p>
    <w:p w:rsidR="23DE2E37" w:rsidP="23DE2E37" w:rsidRDefault="23DE2E37" w14:paraId="4752B6E4" w14:textId="712840AF">
      <w:pPr>
        <w:pStyle w:val="Heading2"/>
        <w:rPr>
          <w:lang w:val="es-AR"/>
        </w:rPr>
      </w:pPr>
      <w:r w:rsidRPr="107B8FD9" w:rsidR="23DE2E37">
        <w:rPr>
          <w:lang w:val="es-AR"/>
        </w:rPr>
        <w:t>Localización</w:t>
      </w:r>
    </w:p>
    <w:p w:rsidR="23DE2E37" w:rsidP="107B8FD9" w:rsidRDefault="23DE2E37" w14:paraId="75B5F40D" w14:textId="43C86535">
      <w:pPr>
        <w:pStyle w:val="TipText"/>
        <w:rPr>
          <w:rFonts w:ascii="Arial" w:hAnsi="Arial" w:eastAsia="Arial" w:cs="Arial"/>
          <w:noProof w:val="0"/>
          <w:sz w:val="18"/>
          <w:szCs w:val="18"/>
          <w:lang w:val="es-AR"/>
        </w:rPr>
      </w:pPr>
    </w:p>
    <w:p w:rsidR="23DE2E37" w:rsidP="107B8FD9" w:rsidRDefault="23DE2E37" w14:paraId="1DF55A67" w14:textId="536FFBCA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noProof w:val="0"/>
          <w:lang w:val="es-AR"/>
        </w:rPr>
      </w:pPr>
      <w:r w:rsidRPr="107B8FD9" w:rsidR="4B5C00AC">
        <w:rPr>
          <w:noProof w:val="0"/>
          <w:lang w:val="es-AR"/>
        </w:rPr>
        <w:t>Los Cardales, Exaltación de la Cruz, Zona Norte de la provincia de Buenos Aires</w:t>
      </w:r>
    </w:p>
    <w:p w:rsidR="23DE2E37" w:rsidP="23DE2E37" w:rsidRDefault="23DE2E37" w14:paraId="77295573" w14:textId="379A8A8E">
      <w:pPr>
        <w:rPr>
          <w:lang w:val="es-AR"/>
        </w:rPr>
      </w:pPr>
    </w:p>
    <w:p w:rsidR="23DE2E37" w:rsidP="23DE2E37" w:rsidRDefault="23DE2E37" w14:paraId="4C5AAF61" w14:textId="062119D0">
      <w:pPr>
        <w:pStyle w:val="Heading2"/>
        <w:rPr>
          <w:lang w:val="es-AR"/>
        </w:rPr>
      </w:pPr>
      <w:r w:rsidRPr="107B8FD9" w:rsidR="23DE2E37">
        <w:rPr>
          <w:lang w:val="es-AR"/>
        </w:rPr>
        <w:t>Productos y servicios</w:t>
      </w:r>
    </w:p>
    <w:p w:rsidR="23DE2E37" w:rsidP="4020E739" w:rsidRDefault="23DE2E37" w14:paraId="742A69DD" w14:textId="1EF14887">
      <w:pPr>
        <w:rPr>
          <w:lang w:val="en-US"/>
        </w:rPr>
      </w:pPr>
      <w:r w:rsidRPr="4020E739" w:rsidR="22E30436">
        <w:rPr>
          <w:lang w:val="en-US"/>
        </w:rPr>
        <w:t xml:space="preserve">Desarrollos </w:t>
      </w:r>
      <w:r w:rsidRPr="4020E739" w:rsidR="22E30436">
        <w:rPr>
          <w:lang w:val="en-US"/>
        </w:rPr>
        <w:t>inmobiliarios</w:t>
      </w:r>
      <w:r w:rsidRPr="4020E739" w:rsidR="22E30436">
        <w:rPr>
          <w:lang w:val="en-US"/>
        </w:rPr>
        <w:t xml:space="preserve"> </w:t>
      </w:r>
      <w:r w:rsidRPr="4020E739" w:rsidR="22E30436">
        <w:rPr>
          <w:lang w:val="en-US"/>
        </w:rPr>
        <w:t>varios</w:t>
      </w:r>
      <w:r w:rsidRPr="4020E739" w:rsidR="22E30436">
        <w:rPr>
          <w:lang w:val="en-US"/>
        </w:rPr>
        <w:t>.</w:t>
      </w:r>
    </w:p>
    <w:p w:rsidR="23DE2E37" w:rsidP="23DE2E37" w:rsidRDefault="23DE2E37" w14:paraId="768C1222" w14:textId="6CA6D536">
      <w:pPr>
        <w:pStyle w:val="Heading2"/>
        <w:rPr>
          <w:lang w:val="es-AR"/>
        </w:rPr>
      </w:pPr>
      <w:r w:rsidRPr="107B8FD9" w:rsidR="23DE2E37">
        <w:rPr>
          <w:lang w:val="es-AR"/>
        </w:rPr>
        <w:t>Clientes y proveedores</w:t>
      </w:r>
    </w:p>
    <w:p w:rsidR="23DE2E37" w:rsidP="107B8FD9" w:rsidRDefault="23DE2E37" w14:paraId="73E44D02" w14:textId="0FA6B5CA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</w:pPr>
      <w:r w:rsidRPr="107B8FD9" w:rsidR="2FEF55C2">
        <w:rPr>
          <w:noProof w:val="0"/>
          <w:lang w:val="es-AR"/>
        </w:rPr>
        <w:t>Proveedo</w:t>
      </w:r>
      <w:r w:rsidRPr="107B8FD9" w:rsidR="2FEF55C2">
        <w:rPr>
          <w:rFonts w:ascii="Arial" w:hAnsi="Arial" w:eastAsia="Arial" w:cs="Tahoma" w:asciiTheme="minorAscii" w:hAnsiTheme="minorAscii" w:eastAsiaTheme="minorAscii" w:cstheme="minorBidi"/>
          <w:noProof w:val="0"/>
          <w:color w:val="404040" w:themeColor="text1" w:themeTint="BF" w:themeShade="FF"/>
          <w:sz w:val="18"/>
          <w:szCs w:val="18"/>
          <w:lang w:val="es-AR" w:eastAsia="ja-JP" w:bidi="ar-SA"/>
        </w:rPr>
        <w:t>res</w:t>
      </w:r>
      <w:r w:rsidRPr="107B8FD9" w:rsidR="2FEF55C2">
        <w:rPr>
          <w:rFonts w:ascii="Arial" w:hAnsi="Arial" w:eastAsia="Arial" w:cs="Tahoma" w:asciiTheme="minorAscii" w:hAnsiTheme="minorAscii" w:eastAsiaTheme="minorAscii" w:cstheme="minorBidi"/>
          <w:noProof w:val="0"/>
          <w:color w:val="404040" w:themeColor="text1" w:themeTint="BF" w:themeShade="FF"/>
          <w:sz w:val="18"/>
          <w:szCs w:val="18"/>
          <w:lang w:val="es-AR" w:eastAsia="ja-JP" w:bidi="ar-SA"/>
        </w:rPr>
        <w:t xml:space="preserve">: diversos contratistas, </w:t>
      </w:r>
      <w:r w:rsidRPr="107B8FD9" w:rsidR="2FEF55C2">
        <w:rPr>
          <w:rFonts w:ascii="Arial" w:hAnsi="Arial" w:eastAsia="Arial" w:cs="Tahoma" w:asciiTheme="minorAscii" w:hAnsiTheme="minorAscii" w:eastAsiaTheme="minorAscii" w:cstheme="minorBidi"/>
          <w:noProof w:val="0"/>
          <w:color w:val="404040" w:themeColor="text1" w:themeTint="BF" w:themeShade="FF"/>
          <w:sz w:val="18"/>
          <w:szCs w:val="18"/>
          <w:lang w:val="es-AR" w:eastAsia="ja-JP" w:bidi="ar-SA"/>
        </w:rPr>
        <w:t>corralones</w:t>
      </w:r>
      <w:r w:rsidRPr="107B8FD9" w:rsidR="2FEF55C2">
        <w:rPr>
          <w:rFonts w:ascii="Arial" w:hAnsi="Arial" w:eastAsia="Arial" w:cs="Tahoma" w:asciiTheme="minorAscii" w:hAnsiTheme="minorAscii" w:eastAsiaTheme="minorAscii" w:cstheme="minorBidi"/>
          <w:noProof w:val="0"/>
          <w:color w:val="404040" w:themeColor="text1" w:themeTint="BF" w:themeShade="FF"/>
          <w:sz w:val="18"/>
          <w:szCs w:val="18"/>
          <w:lang w:val="es-AR" w:eastAsia="ja-JP" w:bidi="ar-SA"/>
        </w:rPr>
        <w:t>, agrimens</w:t>
      </w:r>
      <w:r w:rsidRPr="107B8FD9" w:rsidR="2FEF55C2">
        <w:rPr>
          <w:rFonts w:ascii="Arial" w:hAnsi="Arial" w:eastAsia="Arial" w:cs="Tahoma" w:asciiTheme="minorAscii" w:hAnsiTheme="minorAscii" w:eastAsiaTheme="minorAscii" w:cstheme="minorBidi"/>
          <w:noProof w:val="0"/>
          <w:color w:val="404040" w:themeColor="text1" w:themeTint="BF" w:themeShade="FF"/>
          <w:sz w:val="18"/>
          <w:szCs w:val="18"/>
          <w:lang w:val="es-AR" w:eastAsia="ja-JP" w:bidi="ar-SA"/>
        </w:rPr>
        <w:t>ores, arquitec</w:t>
      </w:r>
      <w:r w:rsidRPr="107B8FD9" w:rsidR="2FEF55C2">
        <w:rPr>
          <w:rFonts w:ascii="Arial" w:hAnsi="Arial" w:eastAsia="Arial" w:cs="Tahoma" w:asciiTheme="minorAscii" w:hAnsiTheme="minorAscii" w:eastAsiaTheme="minorAscii" w:cstheme="minorBidi"/>
          <w:noProof w:val="0"/>
          <w:color w:val="404040" w:themeColor="text1" w:themeTint="BF" w:themeShade="FF"/>
          <w:sz w:val="18"/>
          <w:szCs w:val="18"/>
          <w:lang w:val="es-AR" w:eastAsia="ja-JP" w:bidi="ar-SA"/>
        </w:rPr>
        <w:t>tos, inmobiliarias, estudios contables, etc.</w:t>
      </w:r>
    </w:p>
    <w:p w:rsidR="2D4580CB" w:rsidP="107B8FD9" w:rsidRDefault="2D4580CB" w14:paraId="3CCD12B4" w14:textId="4254830E">
      <w:pPr>
        <w:pStyle w:val="Normal"/>
        <w:suppressLineNumbers w:val="0"/>
        <w:bidi w:val="0"/>
        <w:spacing w:before="0" w:beforeAutospacing="off" w:after="180" w:afterAutospacing="off" w:line="288" w:lineRule="auto"/>
        <w:ind w:left="0" w:right="0"/>
        <w:jc w:val="left"/>
        <w:rPr>
          <w:noProof w:val="0"/>
          <w:lang w:val="es-AR"/>
        </w:rPr>
      </w:pPr>
      <w:r w:rsidRPr="107B8FD9" w:rsidR="2D4580CB">
        <w:rPr>
          <w:noProof w:val="0"/>
          <w:lang w:val="es-AR"/>
        </w:rPr>
        <w:t>Clientes: personas que busquen vivir en un entorno en contacto con la naturaleza</w:t>
      </w:r>
    </w:p>
    <w:p w:rsidRPr="00920F0A" w:rsidR="00063C47" w:rsidP="00063C47" w:rsidRDefault="00063C47" w14:paraId="0A3B0C95" w14:textId="63FBBDB1">
      <w:pPr>
        <w:pStyle w:val="Heading2"/>
        <w:rPr>
          <w:lang w:val="es-AR"/>
        </w:rPr>
      </w:pPr>
      <w:r w:rsidRPr="107B8FD9" w:rsidR="00063C47">
        <w:rPr>
          <w:lang w:val="es-AR"/>
        </w:rPr>
        <w:t>Problemática actual</w:t>
      </w:r>
    </w:p>
    <w:p w:rsidRPr="00920F0A" w:rsidR="00063C47" w:rsidP="4020E739" w:rsidRDefault="00063C47" w14:paraId="1567D185" w14:textId="291748AE">
      <w:pPr>
        <w:pStyle w:val="Normal"/>
        <w:ind w:left="0"/>
        <w:rPr>
          <w:lang w:val="en-US"/>
        </w:rPr>
      </w:pPr>
      <w:r w:rsidRPr="4020E739" w:rsidR="61F2751F">
        <w:rPr>
          <w:lang w:val="en-US"/>
        </w:rPr>
        <w:t xml:space="preserve">La </w:t>
      </w:r>
      <w:r w:rsidRPr="4020E739" w:rsidR="61F2751F">
        <w:rPr>
          <w:lang w:val="en-US"/>
        </w:rPr>
        <w:t>empresa</w:t>
      </w:r>
      <w:r w:rsidRPr="4020E739" w:rsidR="61F2751F">
        <w:rPr>
          <w:lang w:val="en-US"/>
        </w:rPr>
        <w:t xml:space="preserve"> no </w:t>
      </w:r>
      <w:r w:rsidRPr="4020E739" w:rsidR="61F2751F">
        <w:rPr>
          <w:lang w:val="en-US"/>
        </w:rPr>
        <w:t>tiene</w:t>
      </w:r>
      <w:r w:rsidRPr="4020E739" w:rsidR="61F2751F">
        <w:rPr>
          <w:lang w:val="en-US"/>
        </w:rPr>
        <w:t xml:space="preserve"> sus </w:t>
      </w:r>
      <w:r w:rsidRPr="4020E739" w:rsidR="61F2751F">
        <w:rPr>
          <w:lang w:val="en-US"/>
        </w:rPr>
        <w:t>sistemas</w:t>
      </w:r>
      <w:r w:rsidRPr="4020E739" w:rsidR="61F2751F">
        <w:rPr>
          <w:lang w:val="en-US"/>
        </w:rPr>
        <w:t xml:space="preserve"> </w:t>
      </w:r>
      <w:r w:rsidRPr="4020E739" w:rsidR="61F2751F">
        <w:rPr>
          <w:lang w:val="en-US"/>
        </w:rPr>
        <w:t>contables</w:t>
      </w:r>
      <w:r w:rsidRPr="4020E739" w:rsidR="61F2751F">
        <w:rPr>
          <w:lang w:val="en-US"/>
        </w:rPr>
        <w:t xml:space="preserve"> y bases de </w:t>
      </w:r>
      <w:r w:rsidRPr="4020E739" w:rsidR="61F2751F">
        <w:rPr>
          <w:lang w:val="en-US"/>
        </w:rPr>
        <w:t>datos</w:t>
      </w:r>
      <w:r w:rsidRPr="4020E739" w:rsidR="61F2751F">
        <w:rPr>
          <w:lang w:val="en-US"/>
        </w:rPr>
        <w:t xml:space="preserve"> </w:t>
      </w:r>
      <w:r w:rsidRPr="4020E739" w:rsidR="61F2751F">
        <w:rPr>
          <w:lang w:val="en-US"/>
        </w:rPr>
        <w:t>integrados</w:t>
      </w:r>
      <w:r w:rsidRPr="4020E739" w:rsidR="61F2751F">
        <w:rPr>
          <w:lang w:val="en-US"/>
        </w:rPr>
        <w:t xml:space="preserve">, y </w:t>
      </w:r>
      <w:r w:rsidRPr="4020E739" w:rsidR="43421912">
        <w:rPr>
          <w:lang w:val="en-US"/>
        </w:rPr>
        <w:t xml:space="preserve">la carga de </w:t>
      </w:r>
      <w:r w:rsidRPr="4020E739" w:rsidR="43421912">
        <w:rPr>
          <w:lang w:val="en-US"/>
        </w:rPr>
        <w:t>estos</w:t>
      </w:r>
      <w:r w:rsidRPr="4020E739" w:rsidR="43421912">
        <w:rPr>
          <w:lang w:val="en-US"/>
        </w:rPr>
        <w:t xml:space="preserve"> es manual.</w:t>
      </w:r>
    </w:p>
    <w:p w:rsidRPr="00920F0A" w:rsidR="001D1D24" w:rsidP="00BF3C19" w:rsidRDefault="001D1D24" w14:paraId="74308642" w14:textId="77777777">
      <w:pPr>
        <w:pStyle w:val="Heading2"/>
        <w:rPr>
          <w:lang w:val="es-AR"/>
        </w:rPr>
      </w:pPr>
      <w:r w:rsidRPr="107B8FD9" w:rsidR="001D1D24">
        <w:rPr>
          <w:lang w:val="es-AR"/>
        </w:rPr>
        <w:t>Observaciones del equipo de proyecto</w:t>
      </w:r>
    </w:p>
    <w:p w:rsidRPr="00920F0A" w:rsidR="001D1D24" w:rsidP="4020E739" w:rsidRDefault="001D1D24" w14:paraId="6916B726" w14:textId="44D529BC">
      <w:pPr>
        <w:rPr>
          <w:lang w:val="en-US"/>
        </w:rPr>
      </w:pPr>
      <w:r w:rsidRPr="4020E739" w:rsidR="24FA556E">
        <w:rPr>
          <w:lang w:val="en-US"/>
        </w:rPr>
        <w:t xml:space="preserve">A </w:t>
      </w:r>
      <w:r w:rsidRPr="4020E739" w:rsidR="24FA556E">
        <w:rPr>
          <w:lang w:val="en-US"/>
        </w:rPr>
        <w:t>pesar</w:t>
      </w:r>
      <w:r w:rsidRPr="4020E739" w:rsidR="24FA556E">
        <w:rPr>
          <w:lang w:val="en-US"/>
        </w:rPr>
        <w:t xml:space="preserve"> de ser </w:t>
      </w:r>
      <w:r w:rsidRPr="4020E739" w:rsidR="24FA556E">
        <w:rPr>
          <w:lang w:val="en-US"/>
        </w:rPr>
        <w:t>una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empresa</w:t>
      </w:r>
      <w:r w:rsidRPr="4020E739" w:rsidR="24FA556E">
        <w:rPr>
          <w:lang w:val="en-US"/>
        </w:rPr>
        <w:t xml:space="preserve"> familiar con </w:t>
      </w:r>
      <w:r w:rsidRPr="4020E739" w:rsidR="24FA556E">
        <w:rPr>
          <w:lang w:val="en-US"/>
        </w:rPr>
        <w:t>pocos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trabajadores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en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relación</w:t>
      </w:r>
      <w:r w:rsidRPr="4020E739" w:rsidR="24FA556E">
        <w:rPr>
          <w:lang w:val="en-US"/>
        </w:rPr>
        <w:t xml:space="preserve"> de </w:t>
      </w:r>
      <w:r w:rsidRPr="4020E739" w:rsidR="24FA556E">
        <w:rPr>
          <w:lang w:val="en-US"/>
        </w:rPr>
        <w:t>dependencia</w:t>
      </w:r>
      <w:r w:rsidRPr="4020E739" w:rsidR="24FA556E">
        <w:rPr>
          <w:lang w:val="en-US"/>
        </w:rPr>
        <w:t xml:space="preserve">, </w:t>
      </w:r>
      <w:r w:rsidRPr="4020E739" w:rsidR="24FA556E">
        <w:rPr>
          <w:lang w:val="en-US"/>
        </w:rPr>
        <w:t>tiene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una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estructura</w:t>
      </w:r>
      <w:r w:rsidRPr="4020E739" w:rsidR="24FA556E">
        <w:rPr>
          <w:lang w:val="en-US"/>
        </w:rPr>
        <w:t xml:space="preserve"> de </w:t>
      </w:r>
      <w:r w:rsidRPr="4020E739" w:rsidR="24FA556E">
        <w:rPr>
          <w:lang w:val="en-US"/>
        </w:rPr>
        <w:t>trabajo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subcontratada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que</w:t>
      </w:r>
      <w:r w:rsidRPr="4020E739" w:rsidR="24FA556E">
        <w:rPr>
          <w:lang w:val="en-US"/>
        </w:rPr>
        <w:t xml:space="preserve"> </w:t>
      </w:r>
      <w:r w:rsidRPr="4020E739" w:rsidR="24FA556E">
        <w:rPr>
          <w:lang w:val="en-US"/>
        </w:rPr>
        <w:t>constantemente</w:t>
      </w:r>
      <w:r w:rsidRPr="4020E739" w:rsidR="02BCE281">
        <w:rPr>
          <w:lang w:val="en-US"/>
        </w:rPr>
        <w:t xml:space="preserve"> </w:t>
      </w:r>
      <w:r w:rsidRPr="4020E739" w:rsidR="02BCE281">
        <w:rPr>
          <w:lang w:val="en-US"/>
        </w:rPr>
        <w:t>involucra</w:t>
      </w:r>
      <w:r w:rsidRPr="4020E739" w:rsidR="02BCE281">
        <w:rPr>
          <w:lang w:val="en-US"/>
        </w:rPr>
        <w:t xml:space="preserve"> entre 40 y 70 personas </w:t>
      </w:r>
      <w:r w:rsidRPr="4020E739" w:rsidR="02BCE281">
        <w:rPr>
          <w:lang w:val="en-US"/>
        </w:rPr>
        <w:t>aproximadamente</w:t>
      </w:r>
      <w:r w:rsidRPr="4020E739" w:rsidR="02BCE281">
        <w:rPr>
          <w:lang w:val="en-US"/>
        </w:rPr>
        <w:t xml:space="preserve">. </w:t>
      </w:r>
      <w:r w:rsidRPr="4020E739" w:rsidR="26867ACE">
        <w:rPr>
          <w:lang w:val="en-US"/>
        </w:rPr>
        <w:t xml:space="preserve">El </w:t>
      </w:r>
      <w:r w:rsidRPr="4020E739" w:rsidR="26867ACE">
        <w:rPr>
          <w:lang w:val="en-US"/>
        </w:rPr>
        <w:t>tipo</w:t>
      </w:r>
      <w:r w:rsidRPr="4020E739" w:rsidR="26867ACE">
        <w:rPr>
          <w:lang w:val="en-US"/>
        </w:rPr>
        <w:t xml:space="preserve"> de </w:t>
      </w:r>
      <w:r w:rsidRPr="4020E739" w:rsidR="26867ACE">
        <w:rPr>
          <w:lang w:val="en-US"/>
        </w:rPr>
        <w:t>desarrollos</w:t>
      </w:r>
      <w:r w:rsidRPr="4020E739" w:rsidR="26867ACE">
        <w:rPr>
          <w:lang w:val="en-US"/>
        </w:rPr>
        <w:t xml:space="preserve"> </w:t>
      </w:r>
      <w:r w:rsidRPr="4020E739" w:rsidR="26867ACE">
        <w:rPr>
          <w:lang w:val="en-US"/>
        </w:rPr>
        <w:t>que</w:t>
      </w:r>
      <w:r w:rsidRPr="4020E739" w:rsidR="26867ACE">
        <w:rPr>
          <w:lang w:val="en-US"/>
        </w:rPr>
        <w:t xml:space="preserve"> </w:t>
      </w:r>
      <w:r w:rsidRPr="4020E739" w:rsidR="26867ACE">
        <w:rPr>
          <w:lang w:val="en-US"/>
        </w:rPr>
        <w:t>lleva</w:t>
      </w:r>
      <w:r w:rsidRPr="4020E739" w:rsidR="26867ACE">
        <w:rPr>
          <w:lang w:val="en-US"/>
        </w:rPr>
        <w:t xml:space="preserve"> a </w:t>
      </w:r>
      <w:r w:rsidRPr="4020E739" w:rsidR="26867ACE">
        <w:rPr>
          <w:lang w:val="en-US"/>
        </w:rPr>
        <w:t>cabo</w:t>
      </w:r>
      <w:r w:rsidRPr="4020E739" w:rsidR="26867ACE">
        <w:rPr>
          <w:lang w:val="en-US"/>
        </w:rPr>
        <w:t xml:space="preserve"> </w:t>
      </w:r>
      <w:r w:rsidRPr="4020E739" w:rsidR="26867ACE">
        <w:rPr>
          <w:lang w:val="en-US"/>
        </w:rPr>
        <w:t>esta</w:t>
      </w:r>
      <w:r w:rsidRPr="4020E739" w:rsidR="26867ACE">
        <w:rPr>
          <w:lang w:val="en-US"/>
        </w:rPr>
        <w:t xml:space="preserve"> </w:t>
      </w:r>
      <w:r w:rsidRPr="4020E739" w:rsidR="26867ACE">
        <w:rPr>
          <w:lang w:val="en-US"/>
        </w:rPr>
        <w:t>empresa</w:t>
      </w:r>
      <w:r w:rsidRPr="4020E739" w:rsidR="26867ACE">
        <w:rPr>
          <w:lang w:val="en-US"/>
        </w:rPr>
        <w:t xml:space="preserve">, al </w:t>
      </w:r>
      <w:r w:rsidRPr="4020E739" w:rsidR="26867ACE">
        <w:rPr>
          <w:lang w:val="en-US"/>
        </w:rPr>
        <w:t>constar</w:t>
      </w:r>
      <w:r w:rsidRPr="4020E739" w:rsidR="26867ACE">
        <w:rPr>
          <w:lang w:val="en-US"/>
        </w:rPr>
        <w:t xml:space="preserve"> </w:t>
      </w:r>
      <w:r w:rsidRPr="4020E739" w:rsidR="26867ACE">
        <w:rPr>
          <w:lang w:val="en-US"/>
        </w:rPr>
        <w:t>generalmente</w:t>
      </w:r>
      <w:r w:rsidRPr="4020E739" w:rsidR="26867ACE">
        <w:rPr>
          <w:lang w:val="en-US"/>
        </w:rPr>
        <w:t xml:space="preserve"> de </w:t>
      </w:r>
      <w:r w:rsidRPr="4020E739" w:rsidR="26867ACE">
        <w:rPr>
          <w:lang w:val="en-US"/>
        </w:rPr>
        <w:t>varias</w:t>
      </w:r>
      <w:r w:rsidRPr="4020E739" w:rsidR="26867ACE">
        <w:rPr>
          <w:lang w:val="en-US"/>
        </w:rPr>
        <w:t xml:space="preserve"> </w:t>
      </w:r>
      <w:r w:rsidRPr="4020E739" w:rsidR="26867ACE">
        <w:rPr>
          <w:lang w:val="en-US"/>
        </w:rPr>
        <w:t>etapas</w:t>
      </w:r>
      <w:r w:rsidRPr="4020E739" w:rsidR="64E57718">
        <w:rPr>
          <w:lang w:val="en-US"/>
        </w:rPr>
        <w:t xml:space="preserve"> y con </w:t>
      </w:r>
      <w:r w:rsidRPr="4020E739" w:rsidR="64E57718">
        <w:rPr>
          <w:lang w:val="en-US"/>
        </w:rPr>
        <w:t>distintos</w:t>
      </w:r>
      <w:r w:rsidRPr="4020E739" w:rsidR="64E57718">
        <w:rPr>
          <w:lang w:val="en-US"/>
        </w:rPr>
        <w:t xml:space="preserve"> </w:t>
      </w:r>
      <w:r w:rsidRPr="4020E739" w:rsidR="64E57718">
        <w:rPr>
          <w:lang w:val="en-US"/>
        </w:rPr>
        <w:t>actores</w:t>
      </w:r>
      <w:r w:rsidRPr="4020E739" w:rsidR="64E57718">
        <w:rPr>
          <w:lang w:val="en-US"/>
        </w:rPr>
        <w:t xml:space="preserve"> </w:t>
      </w:r>
      <w:r w:rsidRPr="4020E739" w:rsidR="64E57718">
        <w:rPr>
          <w:lang w:val="en-US"/>
        </w:rPr>
        <w:t>interviniendo</w:t>
      </w:r>
      <w:r w:rsidRPr="4020E739" w:rsidR="64E57718">
        <w:rPr>
          <w:lang w:val="en-US"/>
        </w:rPr>
        <w:t xml:space="preserve"> </w:t>
      </w:r>
      <w:r w:rsidRPr="4020E739" w:rsidR="64E57718">
        <w:rPr>
          <w:lang w:val="en-US"/>
        </w:rPr>
        <w:t>en</w:t>
      </w:r>
      <w:r w:rsidRPr="4020E739" w:rsidR="64E57718">
        <w:rPr>
          <w:lang w:val="en-US"/>
        </w:rPr>
        <w:t xml:space="preserve"> </w:t>
      </w:r>
      <w:r w:rsidRPr="4020E739" w:rsidR="64E57718">
        <w:rPr>
          <w:lang w:val="en-US"/>
        </w:rPr>
        <w:t>cada</w:t>
      </w:r>
      <w:r w:rsidRPr="4020E739" w:rsidR="64E57718">
        <w:rPr>
          <w:lang w:val="en-US"/>
        </w:rPr>
        <w:t xml:space="preserve"> </w:t>
      </w:r>
      <w:r w:rsidRPr="4020E739" w:rsidR="64E57718">
        <w:rPr>
          <w:lang w:val="en-US"/>
        </w:rPr>
        <w:t>una</w:t>
      </w:r>
      <w:r w:rsidRPr="4020E739" w:rsidR="26867ACE">
        <w:rPr>
          <w:lang w:val="en-US"/>
        </w:rPr>
        <w:t xml:space="preserve">, se </w:t>
      </w:r>
      <w:r w:rsidRPr="4020E739" w:rsidR="26867ACE">
        <w:rPr>
          <w:lang w:val="en-US"/>
        </w:rPr>
        <w:t>vería</w:t>
      </w:r>
      <w:r w:rsidRPr="4020E739" w:rsidR="26867ACE">
        <w:rPr>
          <w:lang w:val="en-US"/>
        </w:rPr>
        <w:t xml:space="preserve"> </w:t>
      </w:r>
      <w:r w:rsidRPr="4020E739" w:rsidR="44A29643">
        <w:rPr>
          <w:lang w:val="en-US"/>
        </w:rPr>
        <w:t>favorecida</w:t>
      </w:r>
      <w:r w:rsidRPr="4020E739" w:rsidR="054A3849">
        <w:rPr>
          <w:lang w:val="en-US"/>
        </w:rPr>
        <w:t xml:space="preserve"> </w:t>
      </w:r>
      <w:r w:rsidRPr="4020E739" w:rsidR="054A3849">
        <w:rPr>
          <w:lang w:val="en-US"/>
        </w:rPr>
        <w:t>por</w:t>
      </w:r>
      <w:r w:rsidRPr="4020E739" w:rsidR="054A3849">
        <w:rPr>
          <w:lang w:val="en-US"/>
        </w:rPr>
        <w:t xml:space="preserve"> un </w:t>
      </w:r>
      <w:r w:rsidRPr="4020E739" w:rsidR="054A3849">
        <w:rPr>
          <w:lang w:val="en-US"/>
        </w:rPr>
        <w:t>sistema</w:t>
      </w:r>
      <w:r w:rsidRPr="4020E739" w:rsidR="054A3849">
        <w:rPr>
          <w:lang w:val="en-US"/>
        </w:rPr>
        <w:t xml:space="preserve"> </w:t>
      </w:r>
      <w:r w:rsidRPr="4020E739" w:rsidR="5933C8E4">
        <w:rPr>
          <w:lang w:val="en-US"/>
        </w:rPr>
        <w:t>que</w:t>
      </w:r>
      <w:r w:rsidRPr="4020E739" w:rsidR="5933C8E4">
        <w:rPr>
          <w:lang w:val="en-US"/>
        </w:rPr>
        <w:t xml:space="preserve"> </w:t>
      </w:r>
      <w:r w:rsidRPr="4020E739" w:rsidR="5933C8E4">
        <w:rPr>
          <w:lang w:val="en-US"/>
        </w:rPr>
        <w:t>integre</w:t>
      </w:r>
      <w:r w:rsidRPr="4020E739" w:rsidR="5933C8E4">
        <w:rPr>
          <w:lang w:val="en-US"/>
        </w:rPr>
        <w:t xml:space="preserve"> la </w:t>
      </w:r>
      <w:r w:rsidRPr="4020E739" w:rsidR="5933C8E4">
        <w:rPr>
          <w:lang w:val="en-US"/>
        </w:rPr>
        <w:t>información</w:t>
      </w:r>
      <w:r w:rsidRPr="4020E739" w:rsidR="5933C8E4">
        <w:rPr>
          <w:lang w:val="en-US"/>
        </w:rPr>
        <w:t xml:space="preserve"> de </w:t>
      </w:r>
      <w:r w:rsidRPr="4020E739" w:rsidR="5933C8E4">
        <w:rPr>
          <w:lang w:val="en-US"/>
        </w:rPr>
        <w:t>los</w:t>
      </w:r>
      <w:r w:rsidRPr="4020E739" w:rsidR="5933C8E4">
        <w:rPr>
          <w:lang w:val="en-US"/>
        </w:rPr>
        <w:t xml:space="preserve"> </w:t>
      </w:r>
      <w:r w:rsidRPr="4020E739" w:rsidR="5933C8E4">
        <w:rPr>
          <w:lang w:val="en-US"/>
        </w:rPr>
        <w:t>distintos</w:t>
      </w:r>
      <w:r w:rsidRPr="4020E739" w:rsidR="5933C8E4">
        <w:rPr>
          <w:lang w:val="en-US"/>
        </w:rPr>
        <w:t xml:space="preserve"> </w:t>
      </w:r>
      <w:r w:rsidRPr="4020E739" w:rsidR="5933C8E4">
        <w:rPr>
          <w:lang w:val="en-US"/>
        </w:rPr>
        <w:t>procesos</w:t>
      </w:r>
      <w:r w:rsidRPr="4020E739" w:rsidR="5933C8E4">
        <w:rPr>
          <w:lang w:val="en-US"/>
        </w:rPr>
        <w:t xml:space="preserve"> de la </w:t>
      </w:r>
      <w:r w:rsidRPr="4020E739" w:rsidR="5933C8E4">
        <w:rPr>
          <w:lang w:val="en-US"/>
        </w:rPr>
        <w:t>organización</w:t>
      </w:r>
      <w:r w:rsidRPr="4020E739" w:rsidR="5933C8E4">
        <w:rPr>
          <w:lang w:val="en-US"/>
        </w:rPr>
        <w:t>.</w:t>
      </w:r>
    </w:p>
    <w:sectPr w:rsidRPr="00920F0A" w:rsidR="001D1D24" w:rsidSect="004D3DD0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C0AA9" w:rsidRDefault="001C0AA9" w14:paraId="7A3F7AC5" w14:textId="77777777">
      <w:pPr>
        <w:spacing w:after="0" w:line="240" w:lineRule="auto"/>
      </w:pPr>
      <w:r>
        <w:separator/>
      </w:r>
    </w:p>
  </w:endnote>
  <w:endnote w:type="continuationSeparator" w:id="0">
    <w:p w:rsidR="001C0AA9" w:rsidRDefault="001C0AA9" w14:paraId="28409285" w14:textId="77777777">
      <w:pPr>
        <w:spacing w:after="0" w:line="240" w:lineRule="auto"/>
      </w:pPr>
      <w:r>
        <w:continuationSeparator/>
      </w:r>
    </w:p>
  </w:endnote>
  <w:endnote w:type="continuationNotice" w:id="1">
    <w:p w:rsidR="009618AD" w:rsidRDefault="009618AD" w14:paraId="0EC862D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66C70" w:rsidR="002079EC" w:rsidP="002079EC" w:rsidRDefault="002079EC" w14:paraId="4B5A1897" w14:textId="77777777">
    <w:pPr>
      <w:pStyle w:val="NoSpacing"/>
      <w:jc w:val="right"/>
      <w:rPr>
        <w:lang w:val="es-AR"/>
      </w:rPr>
    </w:pPr>
    <w:r>
      <w:fldChar w:fldCharType="begin"/>
    </w:r>
    <w:r w:rsidRPr="00866C70">
      <w:rPr>
        <w:lang w:val="es-AR"/>
      </w:rPr>
      <w:instrText xml:space="preserve"> FILENAME \* MERGEFORMAT </w:instrText>
    </w:r>
    <w:r>
      <w:fldChar w:fldCharType="separate"/>
    </w:r>
    <w:r w:rsidR="00547E40">
      <w:rPr>
        <w:noProof/>
        <w:lang w:val="es-AR"/>
      </w:rPr>
      <w:t>T-01 Presentación del Caso.docx</w:t>
    </w:r>
    <w:r>
      <w:rPr>
        <w:noProof/>
      </w:rPr>
      <w:fldChar w:fldCharType="end"/>
    </w:r>
  </w:p>
  <w:p w:rsidR="002079EC" w:rsidP="002079EC" w:rsidRDefault="002079EC" w14:paraId="5A6E2A73" w14:textId="67DDC817">
    <w:pPr>
      <w:pStyle w:val="NoSpacing"/>
      <w:jc w:val="right"/>
    </w:pPr>
    <w:r w:rsidRPr="00866C70">
      <w:rPr>
        <w:lang w:val="es-AR"/>
      </w:rPr>
      <w:t xml:space="preserve">Pág. </w:t>
    </w:r>
    <w:r>
      <w:rPr>
        <w:b/>
        <w:bCs/>
      </w:rPr>
      <w:fldChar w:fldCharType="begin"/>
    </w:r>
    <w:r w:rsidRPr="00866C70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DE5BAE" w:rsidR="00DE5BAE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DE5BA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66C70" w:rsidR="002079EC" w:rsidP="002079EC" w:rsidRDefault="002079EC" w14:paraId="50D4C56E" w14:textId="29A5D42A">
    <w:pPr>
      <w:pStyle w:val="NoSpacing"/>
      <w:jc w:val="right"/>
      <w:rPr>
        <w:lang w:val="es-AR"/>
      </w:rPr>
    </w:pPr>
    <w:r>
      <w:fldChar w:fldCharType="begin"/>
    </w:r>
    <w:r w:rsidRPr="00866C70">
      <w:rPr>
        <w:lang w:val="es-AR"/>
      </w:rPr>
      <w:instrText xml:space="preserve"> FILENAME \* MERGEFORMAT </w:instrText>
    </w:r>
    <w:r>
      <w:fldChar w:fldCharType="separate"/>
    </w:r>
    <w:r w:rsidR="00547E40">
      <w:rPr>
        <w:noProof/>
        <w:lang w:val="es-AR"/>
      </w:rPr>
      <w:t>T-01 Presentación del Caso.docx</w:t>
    </w:r>
    <w:r>
      <w:rPr>
        <w:noProof/>
      </w:rPr>
      <w:fldChar w:fldCharType="end"/>
    </w:r>
  </w:p>
  <w:p w:rsidR="002079EC" w:rsidP="002079EC" w:rsidRDefault="002079EC" w14:paraId="0DA6DC17" w14:textId="0A9090DF">
    <w:pPr>
      <w:pStyle w:val="NoSpacing"/>
      <w:jc w:val="right"/>
    </w:pPr>
    <w:r w:rsidRPr="00866C70">
      <w:rPr>
        <w:lang w:val="es-AR"/>
      </w:rPr>
      <w:t xml:space="preserve">Pág. </w:t>
    </w:r>
    <w:r>
      <w:rPr>
        <w:b/>
        <w:bCs/>
      </w:rPr>
      <w:fldChar w:fldCharType="begin"/>
    </w:r>
    <w:r w:rsidRPr="00866C70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DE5BAE" w:rsidR="00DE5BA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DE5BA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C0AA9" w:rsidRDefault="001C0AA9" w14:paraId="328BA3D1" w14:textId="77777777">
      <w:pPr>
        <w:spacing w:after="0" w:line="240" w:lineRule="auto"/>
      </w:pPr>
      <w:r>
        <w:separator/>
      </w:r>
    </w:p>
  </w:footnote>
  <w:footnote w:type="continuationSeparator" w:id="0">
    <w:p w:rsidR="001C0AA9" w:rsidRDefault="001C0AA9" w14:paraId="691992D6" w14:textId="77777777">
      <w:pPr>
        <w:spacing w:after="0" w:line="240" w:lineRule="auto"/>
      </w:pPr>
      <w:r>
        <w:continuationSeparator/>
      </w:r>
    </w:p>
  </w:footnote>
  <w:footnote w:type="continuationNotice" w:id="1">
    <w:p w:rsidR="009618AD" w:rsidRDefault="009618AD" w14:paraId="2FC707F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D7C52" w:rsidRDefault="00E346DA" w14:paraId="016A23EB" w14:textId="77777777">
    <w:pPr>
      <w:pStyle w:val="Header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RDefault="00FC2FC6" w14:paraId="5FF09C73" w14:textId="10F1ADD8">
    <w:pPr>
      <w:pStyle w:val="Header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346DA" w:rsidRDefault="00E346DA" w14:paraId="1C5444A9" w14:textId="77777777">
    <w:pPr>
      <w:pStyle w:val="Header"/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38D09197" wp14:editId="07777777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58241" behindDoc="1" locked="0" layoutInCell="1" allowOverlap="1" wp14:anchorId="464A64C9" wp14:editId="07777777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0">
    <w:nsid w:val="d94e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929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b14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516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31E6F"/>
    <w:multiLevelType w:val="hybridMultilevel"/>
    <w:tmpl w:val="7AE04402"/>
    <w:lvl w:ilvl="0" w:tplc="6BC86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F68A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6CA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6AD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5C5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4E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F8B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363C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4A87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9746290"/>
    <w:multiLevelType w:val="hybridMultilevel"/>
    <w:tmpl w:val="FE745248"/>
    <w:lvl w:ilvl="0" w:tplc="5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1" w16cid:durableId="1671443299">
    <w:abstractNumId w:val="2"/>
  </w:num>
  <w:num w:numId="2" w16cid:durableId="1213349001">
    <w:abstractNumId w:val="0"/>
  </w:num>
  <w:num w:numId="3" w16cid:durableId="1036394741">
    <w:abstractNumId w:val="4"/>
  </w:num>
  <w:num w:numId="4" w16cid:durableId="1092555561">
    <w:abstractNumId w:val="4"/>
    <w:lvlOverride w:ilvl="0">
      <w:startOverride w:val="1"/>
    </w:lvlOverride>
  </w:num>
  <w:num w:numId="5" w16cid:durableId="1476097765">
    <w:abstractNumId w:val="1"/>
  </w:num>
  <w:num w:numId="6" w16cid:durableId="611396569">
    <w:abstractNumId w:val="3"/>
  </w:num>
  <w:num w:numId="7" w16cid:durableId="1442259526">
    <w:abstractNumId w:val="6"/>
  </w:num>
  <w:num w:numId="8" w16cid:durableId="1065959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attachedTemplate r:id="rId1"/>
  <w:trackRevisions w:val="false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6DA"/>
    <w:rsid w:val="000340C7"/>
    <w:rsid w:val="00034AC9"/>
    <w:rsid w:val="00045693"/>
    <w:rsid w:val="00052E1B"/>
    <w:rsid w:val="00057459"/>
    <w:rsid w:val="00063C47"/>
    <w:rsid w:val="000762E9"/>
    <w:rsid w:val="00081FDE"/>
    <w:rsid w:val="00082188"/>
    <w:rsid w:val="00085688"/>
    <w:rsid w:val="000B0058"/>
    <w:rsid w:val="000D3A19"/>
    <w:rsid w:val="000D7C52"/>
    <w:rsid w:val="000E4B4B"/>
    <w:rsid w:val="000E79B4"/>
    <w:rsid w:val="000F3B42"/>
    <w:rsid w:val="0010787F"/>
    <w:rsid w:val="00113CCC"/>
    <w:rsid w:val="0015585B"/>
    <w:rsid w:val="001807FA"/>
    <w:rsid w:val="001C0AA9"/>
    <w:rsid w:val="001C14CC"/>
    <w:rsid w:val="001D1D24"/>
    <w:rsid w:val="001D2446"/>
    <w:rsid w:val="001D24F2"/>
    <w:rsid w:val="001E136E"/>
    <w:rsid w:val="002007E1"/>
    <w:rsid w:val="002079EC"/>
    <w:rsid w:val="00217ACE"/>
    <w:rsid w:val="00224357"/>
    <w:rsid w:val="002278D7"/>
    <w:rsid w:val="00253740"/>
    <w:rsid w:val="002559CC"/>
    <w:rsid w:val="002576BC"/>
    <w:rsid w:val="00260175"/>
    <w:rsid w:val="00261221"/>
    <w:rsid w:val="00276DCF"/>
    <w:rsid w:val="00283E1F"/>
    <w:rsid w:val="002A29E9"/>
    <w:rsid w:val="002B6000"/>
    <w:rsid w:val="002E05B4"/>
    <w:rsid w:val="002E5162"/>
    <w:rsid w:val="002F7411"/>
    <w:rsid w:val="00311C3D"/>
    <w:rsid w:val="00314BA8"/>
    <w:rsid w:val="00342C83"/>
    <w:rsid w:val="00366CF6"/>
    <w:rsid w:val="00374538"/>
    <w:rsid w:val="003749CD"/>
    <w:rsid w:val="00390858"/>
    <w:rsid w:val="003A273C"/>
    <w:rsid w:val="003C1946"/>
    <w:rsid w:val="003D03D3"/>
    <w:rsid w:val="003D0C6A"/>
    <w:rsid w:val="004246AE"/>
    <w:rsid w:val="00436803"/>
    <w:rsid w:val="0044163E"/>
    <w:rsid w:val="00483B3C"/>
    <w:rsid w:val="00491727"/>
    <w:rsid w:val="00495D24"/>
    <w:rsid w:val="004D3DD0"/>
    <w:rsid w:val="00503FF6"/>
    <w:rsid w:val="00530F3E"/>
    <w:rsid w:val="00533552"/>
    <w:rsid w:val="00547E40"/>
    <w:rsid w:val="00550DE2"/>
    <w:rsid w:val="005B356F"/>
    <w:rsid w:val="005B3FC3"/>
    <w:rsid w:val="005B527D"/>
    <w:rsid w:val="005D3C56"/>
    <w:rsid w:val="006127EA"/>
    <w:rsid w:val="00616815"/>
    <w:rsid w:val="00633318"/>
    <w:rsid w:val="00663A2C"/>
    <w:rsid w:val="00665CBE"/>
    <w:rsid w:val="006714C2"/>
    <w:rsid w:val="00674957"/>
    <w:rsid w:val="00695E15"/>
    <w:rsid w:val="006B17C5"/>
    <w:rsid w:val="006B3135"/>
    <w:rsid w:val="006C1B23"/>
    <w:rsid w:val="006C27FE"/>
    <w:rsid w:val="006D046F"/>
    <w:rsid w:val="006F264A"/>
    <w:rsid w:val="006F6875"/>
    <w:rsid w:val="007330EE"/>
    <w:rsid w:val="007558B1"/>
    <w:rsid w:val="00757AEB"/>
    <w:rsid w:val="00776AC6"/>
    <w:rsid w:val="00794176"/>
    <w:rsid w:val="007A153A"/>
    <w:rsid w:val="007A22D0"/>
    <w:rsid w:val="007B1704"/>
    <w:rsid w:val="007C2A9E"/>
    <w:rsid w:val="007D748F"/>
    <w:rsid w:val="007E7928"/>
    <w:rsid w:val="00805EE2"/>
    <w:rsid w:val="00807E9A"/>
    <w:rsid w:val="00817CBC"/>
    <w:rsid w:val="0082584F"/>
    <w:rsid w:val="008268E2"/>
    <w:rsid w:val="00843A5F"/>
    <w:rsid w:val="00857F9C"/>
    <w:rsid w:val="00863805"/>
    <w:rsid w:val="008660E6"/>
    <w:rsid w:val="00866C70"/>
    <w:rsid w:val="00886544"/>
    <w:rsid w:val="008A0368"/>
    <w:rsid w:val="008C0C50"/>
    <w:rsid w:val="008C6AA5"/>
    <w:rsid w:val="008D6D91"/>
    <w:rsid w:val="008E1170"/>
    <w:rsid w:val="008F30C2"/>
    <w:rsid w:val="00901B62"/>
    <w:rsid w:val="00910B97"/>
    <w:rsid w:val="00920F0A"/>
    <w:rsid w:val="00922510"/>
    <w:rsid w:val="00925B7A"/>
    <w:rsid w:val="009263D4"/>
    <w:rsid w:val="00960978"/>
    <w:rsid w:val="009618AD"/>
    <w:rsid w:val="009C6A45"/>
    <w:rsid w:val="009F0EE6"/>
    <w:rsid w:val="009F1988"/>
    <w:rsid w:val="009F7407"/>
    <w:rsid w:val="00A051E2"/>
    <w:rsid w:val="00A221EA"/>
    <w:rsid w:val="00A4291F"/>
    <w:rsid w:val="00A473FB"/>
    <w:rsid w:val="00A61F12"/>
    <w:rsid w:val="00A631DD"/>
    <w:rsid w:val="00A7195F"/>
    <w:rsid w:val="00A72F9E"/>
    <w:rsid w:val="00AA046E"/>
    <w:rsid w:val="00AD042A"/>
    <w:rsid w:val="00B1409A"/>
    <w:rsid w:val="00B33FBD"/>
    <w:rsid w:val="00B41EAA"/>
    <w:rsid w:val="00B468D9"/>
    <w:rsid w:val="00B6406E"/>
    <w:rsid w:val="00B673C5"/>
    <w:rsid w:val="00B731DE"/>
    <w:rsid w:val="00B75205"/>
    <w:rsid w:val="00B86C3C"/>
    <w:rsid w:val="00BF3C19"/>
    <w:rsid w:val="00C01572"/>
    <w:rsid w:val="00C12E35"/>
    <w:rsid w:val="00C2448D"/>
    <w:rsid w:val="00C2716B"/>
    <w:rsid w:val="00C3510A"/>
    <w:rsid w:val="00C41FA9"/>
    <w:rsid w:val="00C43866"/>
    <w:rsid w:val="00C508A6"/>
    <w:rsid w:val="00C57D17"/>
    <w:rsid w:val="00C75545"/>
    <w:rsid w:val="00C93A2B"/>
    <w:rsid w:val="00C93C94"/>
    <w:rsid w:val="00CB267A"/>
    <w:rsid w:val="00CE17BD"/>
    <w:rsid w:val="00CF3F27"/>
    <w:rsid w:val="00CF50AC"/>
    <w:rsid w:val="00D075D1"/>
    <w:rsid w:val="00D2526B"/>
    <w:rsid w:val="00D26438"/>
    <w:rsid w:val="00D32E6C"/>
    <w:rsid w:val="00D331EE"/>
    <w:rsid w:val="00D36A10"/>
    <w:rsid w:val="00D47202"/>
    <w:rsid w:val="00D64776"/>
    <w:rsid w:val="00DC5CFA"/>
    <w:rsid w:val="00DD6466"/>
    <w:rsid w:val="00DE5BAE"/>
    <w:rsid w:val="00DE7A9A"/>
    <w:rsid w:val="00E27CCC"/>
    <w:rsid w:val="00E30E05"/>
    <w:rsid w:val="00E346DA"/>
    <w:rsid w:val="00E347EF"/>
    <w:rsid w:val="00E45F8C"/>
    <w:rsid w:val="00E82D93"/>
    <w:rsid w:val="00E92616"/>
    <w:rsid w:val="00EA25BF"/>
    <w:rsid w:val="00EA78CB"/>
    <w:rsid w:val="00EB5336"/>
    <w:rsid w:val="00EF09BF"/>
    <w:rsid w:val="00F13E32"/>
    <w:rsid w:val="00F20EF4"/>
    <w:rsid w:val="00F309AC"/>
    <w:rsid w:val="00F30AF1"/>
    <w:rsid w:val="00F43EB0"/>
    <w:rsid w:val="00F45965"/>
    <w:rsid w:val="00F52AAD"/>
    <w:rsid w:val="00F6121A"/>
    <w:rsid w:val="00F6138A"/>
    <w:rsid w:val="00F679C3"/>
    <w:rsid w:val="00F928DB"/>
    <w:rsid w:val="00F97875"/>
    <w:rsid w:val="00FB3C97"/>
    <w:rsid w:val="00FC2FC6"/>
    <w:rsid w:val="00FC52CD"/>
    <w:rsid w:val="00FD2AFB"/>
    <w:rsid w:val="00FE0627"/>
    <w:rsid w:val="00FE1CAA"/>
    <w:rsid w:val="013854F3"/>
    <w:rsid w:val="016C1A25"/>
    <w:rsid w:val="01D11D59"/>
    <w:rsid w:val="020562E4"/>
    <w:rsid w:val="02BCE281"/>
    <w:rsid w:val="036CACEE"/>
    <w:rsid w:val="04462E59"/>
    <w:rsid w:val="04B19B91"/>
    <w:rsid w:val="054A3849"/>
    <w:rsid w:val="05C36E36"/>
    <w:rsid w:val="0757F2A7"/>
    <w:rsid w:val="0784CE55"/>
    <w:rsid w:val="08208649"/>
    <w:rsid w:val="0908967B"/>
    <w:rsid w:val="09C7A137"/>
    <w:rsid w:val="0ADB96C6"/>
    <w:rsid w:val="0B751A4E"/>
    <w:rsid w:val="0E92F2FE"/>
    <w:rsid w:val="0EF81300"/>
    <w:rsid w:val="107B8FD9"/>
    <w:rsid w:val="11094054"/>
    <w:rsid w:val="119576E2"/>
    <w:rsid w:val="12901E9A"/>
    <w:rsid w:val="12967E52"/>
    <w:rsid w:val="1312BDF4"/>
    <w:rsid w:val="133908B6"/>
    <w:rsid w:val="141665D3"/>
    <w:rsid w:val="14D66DB7"/>
    <w:rsid w:val="16504B11"/>
    <w:rsid w:val="179CFD67"/>
    <w:rsid w:val="17B16C8B"/>
    <w:rsid w:val="17BFCF3C"/>
    <w:rsid w:val="187C1CB4"/>
    <w:rsid w:val="1AB3D38F"/>
    <w:rsid w:val="1B78A6CB"/>
    <w:rsid w:val="1C78EF7A"/>
    <w:rsid w:val="1C7C13C0"/>
    <w:rsid w:val="1F3AA9D4"/>
    <w:rsid w:val="1FF60A76"/>
    <w:rsid w:val="206E3FDA"/>
    <w:rsid w:val="2092F203"/>
    <w:rsid w:val="2100C0D4"/>
    <w:rsid w:val="22C01BF3"/>
    <w:rsid w:val="22E30436"/>
    <w:rsid w:val="23DE2E37"/>
    <w:rsid w:val="245B0904"/>
    <w:rsid w:val="24B57291"/>
    <w:rsid w:val="24FA556E"/>
    <w:rsid w:val="25C9CFE3"/>
    <w:rsid w:val="26867ACE"/>
    <w:rsid w:val="275146E4"/>
    <w:rsid w:val="27C5C9ED"/>
    <w:rsid w:val="285151F2"/>
    <w:rsid w:val="287A48B8"/>
    <w:rsid w:val="290CE5B1"/>
    <w:rsid w:val="29B955E1"/>
    <w:rsid w:val="2BE8D3C1"/>
    <w:rsid w:val="2BF10A3E"/>
    <w:rsid w:val="2D4580CB"/>
    <w:rsid w:val="2D58F168"/>
    <w:rsid w:val="2DB9893D"/>
    <w:rsid w:val="2E797A55"/>
    <w:rsid w:val="2F0C14A0"/>
    <w:rsid w:val="2FEF55C2"/>
    <w:rsid w:val="31C9A23D"/>
    <w:rsid w:val="326F6C21"/>
    <w:rsid w:val="32CAD59F"/>
    <w:rsid w:val="3318CB56"/>
    <w:rsid w:val="336069B5"/>
    <w:rsid w:val="33FB7359"/>
    <w:rsid w:val="356372EB"/>
    <w:rsid w:val="36A9002E"/>
    <w:rsid w:val="3717830C"/>
    <w:rsid w:val="378067B2"/>
    <w:rsid w:val="37F5E473"/>
    <w:rsid w:val="389F7CD6"/>
    <w:rsid w:val="394F97BE"/>
    <w:rsid w:val="397A841D"/>
    <w:rsid w:val="39D907D0"/>
    <w:rsid w:val="39DD3A1A"/>
    <w:rsid w:val="3ADE6238"/>
    <w:rsid w:val="3D4FAB74"/>
    <w:rsid w:val="3F25C9D1"/>
    <w:rsid w:val="4020E739"/>
    <w:rsid w:val="40E6CFB7"/>
    <w:rsid w:val="43421912"/>
    <w:rsid w:val="44A29643"/>
    <w:rsid w:val="44BE3C44"/>
    <w:rsid w:val="4523F350"/>
    <w:rsid w:val="453C8630"/>
    <w:rsid w:val="45516DB7"/>
    <w:rsid w:val="46235451"/>
    <w:rsid w:val="46429E61"/>
    <w:rsid w:val="47CFED60"/>
    <w:rsid w:val="4983A6E4"/>
    <w:rsid w:val="4A0F6935"/>
    <w:rsid w:val="4A4FDBA6"/>
    <w:rsid w:val="4A9BED25"/>
    <w:rsid w:val="4ADF868A"/>
    <w:rsid w:val="4B5C00AC"/>
    <w:rsid w:val="4BBD7BF3"/>
    <w:rsid w:val="4C21BA3C"/>
    <w:rsid w:val="4CAA3EA5"/>
    <w:rsid w:val="4E19E8C3"/>
    <w:rsid w:val="4E248E33"/>
    <w:rsid w:val="4E73AC6C"/>
    <w:rsid w:val="4FF1CDCE"/>
    <w:rsid w:val="500883F5"/>
    <w:rsid w:val="502A3743"/>
    <w:rsid w:val="509EFE6E"/>
    <w:rsid w:val="51E73C40"/>
    <w:rsid w:val="52307DD0"/>
    <w:rsid w:val="53C5A0B0"/>
    <w:rsid w:val="540F2CE8"/>
    <w:rsid w:val="56F1502F"/>
    <w:rsid w:val="56F8669D"/>
    <w:rsid w:val="574063B5"/>
    <w:rsid w:val="577D29CB"/>
    <w:rsid w:val="57C67F8F"/>
    <w:rsid w:val="5838183A"/>
    <w:rsid w:val="58A80191"/>
    <w:rsid w:val="58ED9415"/>
    <w:rsid w:val="5933C8E4"/>
    <w:rsid w:val="5A02F542"/>
    <w:rsid w:val="5A963C82"/>
    <w:rsid w:val="5AF42B62"/>
    <w:rsid w:val="5B0709F6"/>
    <w:rsid w:val="5B593AD8"/>
    <w:rsid w:val="5CB4BF80"/>
    <w:rsid w:val="5D29A00C"/>
    <w:rsid w:val="5E443DB7"/>
    <w:rsid w:val="5FC0B4FC"/>
    <w:rsid w:val="60F8BC15"/>
    <w:rsid w:val="611894C0"/>
    <w:rsid w:val="61598309"/>
    <w:rsid w:val="61C88E8A"/>
    <w:rsid w:val="61F2751F"/>
    <w:rsid w:val="62509888"/>
    <w:rsid w:val="62FEDECB"/>
    <w:rsid w:val="6359137E"/>
    <w:rsid w:val="64B82072"/>
    <w:rsid w:val="64E57718"/>
    <w:rsid w:val="656D5C3C"/>
    <w:rsid w:val="662CFF7E"/>
    <w:rsid w:val="6796B04B"/>
    <w:rsid w:val="67D2BD95"/>
    <w:rsid w:val="681C267F"/>
    <w:rsid w:val="68F35A79"/>
    <w:rsid w:val="690BE1D3"/>
    <w:rsid w:val="6974D42F"/>
    <w:rsid w:val="69E6A546"/>
    <w:rsid w:val="6A4D9A12"/>
    <w:rsid w:val="6B0FBF01"/>
    <w:rsid w:val="6B20A279"/>
    <w:rsid w:val="6B8CDAFF"/>
    <w:rsid w:val="6BA55BF4"/>
    <w:rsid w:val="6C029B94"/>
    <w:rsid w:val="6CDC0071"/>
    <w:rsid w:val="6CF54787"/>
    <w:rsid w:val="6E36CFD0"/>
    <w:rsid w:val="6F08F1A7"/>
    <w:rsid w:val="6F279897"/>
    <w:rsid w:val="6FFC54AC"/>
    <w:rsid w:val="704C74A0"/>
    <w:rsid w:val="7212F3B6"/>
    <w:rsid w:val="73065B24"/>
    <w:rsid w:val="731C9379"/>
    <w:rsid w:val="7407F86A"/>
    <w:rsid w:val="7448B5BC"/>
    <w:rsid w:val="7481B3FC"/>
    <w:rsid w:val="751F0E79"/>
    <w:rsid w:val="75780FF3"/>
    <w:rsid w:val="760C9EA1"/>
    <w:rsid w:val="77273DED"/>
    <w:rsid w:val="7769CAB8"/>
    <w:rsid w:val="77A1A683"/>
    <w:rsid w:val="784B966F"/>
    <w:rsid w:val="784D57FA"/>
    <w:rsid w:val="795ED0EE"/>
    <w:rsid w:val="7B4CB659"/>
    <w:rsid w:val="7B634374"/>
    <w:rsid w:val="7BC69101"/>
    <w:rsid w:val="7C70D63C"/>
    <w:rsid w:val="7C9D1D36"/>
    <w:rsid w:val="7E28255D"/>
    <w:rsid w:val="7F21E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5EC54F"/>
  <w15:docId w15:val="{1DF3C18F-E5A7-4F86-97EB-0813E788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8E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itleChar" w:customStyle="1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Pr>
      <w:b/>
      <w:bCs/>
      <w:color w:val="5B9BD5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FooterChar" w:customStyle="1">
    <w:name w:val="Footer Char"/>
    <w:basedOn w:val="DefaultParagraphFont"/>
    <w:link w:val="Footer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concuadrcula4-nfasis11" w:customStyle="1">
    <w:name w:val="Tabla con cuadrícula 4 - Énfasis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1" w:customStyle="1">
    <w:name w:val="Tabla con cuadrícula clara1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FootnoteTextChar" w:customStyle="1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ListParagraph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e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6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6C70"/>
    <w:rPr>
      <w:rFonts w:ascii="Tahoma" w:hAnsi="Tahoma" w:cs="Tahoma"/>
      <w:sz w:val="16"/>
      <w:szCs w:val="16"/>
    </w:rPr>
  </w:style>
  <w:style w:type="character" w:styleId="normaltextrun" w:customStyle="1">
    <w:name w:val="normaltextrun"/>
    <w:basedOn w:val="DefaultParagraphFont"/>
    <w:rsid w:val="00503FF6"/>
  </w:style>
  <w:style w:type="character" w:styleId="Heading3Char" w:customStyle="1">
    <w:name w:val="Heading 3 Char"/>
    <w:basedOn w:val="DefaultParagraphFont"/>
    <w:link w:val="Heading3"/>
    <w:uiPriority w:val="9"/>
    <w:rsid w:val="008268E2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table" w:styleId="ProjectScopeTable6" w:customStyle="1">
    <w:name w:val="Project Scope Table6"/>
    <w:basedOn w:val="TableNormal"/>
    <w:uiPriority w:val="99"/>
    <w:rsid w:val="00495D24"/>
    <w:pPr>
      <w:spacing w:before="120" w:after="120" w:line="240" w:lineRule="auto"/>
    </w:pPr>
    <w:rPr>
      <w:color w:val="404040"/>
    </w:rPr>
    <w:tblPr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character" w:styleId="Hyperlink">
    <w:name w:val="Hyperlink"/>
    <w:basedOn w:val="DefaultParagraphFont"/>
    <w:uiPriority w:val="99"/>
    <w:unhideWhenUsed/>
    <w:rPr>
      <w:color w:val="40ACD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6466"/>
    <w:rPr>
      <w:color w:val="92588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styles" Target="styles.xml" Id="rId4" /><Relationship Type="http://schemas.openxmlformats.org/officeDocument/2006/relationships/header" Target="header2.xml" Id="rId14" /><Relationship Type="http://schemas.openxmlformats.org/officeDocument/2006/relationships/image" Target="/media/image2.jpg" Id="Rdb9d61735f9b4ae6" /><Relationship Type="http://schemas.openxmlformats.org/officeDocument/2006/relationships/hyperlink" Target="https://economicasuba.sharepoint.com/:v:/r/sites/Sistemas/CATEDRA-1422/Material%20practica/APLSI%20-%20T01%20-%20Seleccio%CC%81n%20del%20caso%20de%20negocio.mp4?csf=1&amp;web=1&amp;e=4dVvmm" TargetMode="External" Id="Rac0cf586444140d9" /><Relationship Type="http://schemas.openxmlformats.org/officeDocument/2006/relationships/hyperlink" Target="https://economicasuba.sharepoint.com/:v:/r/sites/Sistemas/CATEDRA-1422/Material%20practica/APLSI%20-%20T01%20-%20Seleccio%CC%81n%20del%20caso%20de%20negocio.mp4?csf=1&amp;web=1&amp;e=4dVvmm" TargetMode="External" Id="R13a6c830ef424d06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michalla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96737-C3B4-41AC-BF64-50C20A9A16E0}"/>
      </w:docPartPr>
      <w:docPartBody>
        <w:p w:rsidR="00EF34DC" w:rsidRDefault="001C14CC">
          <w:r w:rsidRPr="006E01B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4CC"/>
    <w:rsid w:val="00023B38"/>
    <w:rsid w:val="000F6E00"/>
    <w:rsid w:val="00185936"/>
    <w:rsid w:val="001C14CC"/>
    <w:rsid w:val="0041050E"/>
    <w:rsid w:val="005B5706"/>
    <w:rsid w:val="006B35E0"/>
    <w:rsid w:val="00776333"/>
    <w:rsid w:val="008111C9"/>
    <w:rsid w:val="00864DED"/>
    <w:rsid w:val="00886CC4"/>
    <w:rsid w:val="008F4798"/>
    <w:rsid w:val="00926DA5"/>
    <w:rsid w:val="00A4291F"/>
    <w:rsid w:val="00CA7BB8"/>
    <w:rsid w:val="00D60CD9"/>
    <w:rsid w:val="00ED3CB3"/>
    <w:rsid w:val="00EF34DC"/>
    <w:rsid w:val="00F63887"/>
    <w:rsid w:val="00F6648E"/>
    <w:rsid w:val="00FE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11C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CD6E569-8729-42D3-90A0-54EBCD90A3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Project%20scope%20report%20(Business%20Blue%20design).dotx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bmichalla</dc:creator>
  <keywords/>
  <lastModifiedBy>Sebastian Hernan Escudero</lastModifiedBy>
  <revision>141</revision>
  <dcterms:created xsi:type="dcterms:W3CDTF">2017-03-10T06:15:00.0000000Z</dcterms:created>
  <dcterms:modified xsi:type="dcterms:W3CDTF">2026-05-03T15:13:42.5009545Z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